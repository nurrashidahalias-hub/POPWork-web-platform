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FE111" w14:textId="265061FC" w:rsidR="0083782F" w:rsidRPr="004A0810" w:rsidRDefault="0083782F" w:rsidP="004848F0">
      <w:pPr>
        <w:spacing w:line="259" w:lineRule="auto"/>
        <w:jc w:val="both"/>
        <w:textAlignment w:val="baseline"/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  <w:t>Career action plan</w:t>
      </w:r>
    </w:p>
    <w:p w14:paraId="74CBD37D" w14:textId="60676C71" w:rsidR="00551177" w:rsidRPr="004A0810" w:rsidRDefault="00551177" w:rsidP="00551177">
      <w:pPr>
        <w:spacing w:after="300" w:line="259" w:lineRule="auto"/>
        <w:jc w:val="both"/>
        <w:textAlignment w:val="baseline"/>
        <w:rPr>
          <w:rFonts w:ascii="Calibri" w:hAnsi="Calibri" w:cs="Calibri"/>
          <w:b/>
          <w:bCs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noProof/>
          <w:sz w:val="32"/>
          <w:szCs w:val="32"/>
          <w:lang w:val="en-SG" w:eastAsia="en-US"/>
        </w:rPr>
        <mc:AlternateContent>
          <mc:Choice Requires="wpg">
            <w:drawing>
              <wp:inline distT="0" distB="0" distL="0" distR="0" wp14:anchorId="7AB80569" wp14:editId="3DB65379">
                <wp:extent cx="5943600" cy="58628"/>
                <wp:effectExtent l="0" t="19050" r="95250" b="55880"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B29C6D-0D36-452D-8D04-6A5281AF10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628"/>
                          <a:chOff x="0" y="0"/>
                          <a:chExt cx="4278359" cy="45719"/>
                        </a:xfrm>
                      </wpg:grpSpPr>
                      <wps:wsp>
                        <wps:cNvPr id="2" name="Rectangle: Rounded Corners 2">
                          <a:extLst>
                            <a:ext uri="{FF2B5EF4-FFF2-40B4-BE49-F238E27FC236}">
                              <a16:creationId xmlns:a16="http://schemas.microsoft.com/office/drawing/2014/main" id="{009EFBEC-596D-4D2C-AE96-2BF751D57F4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352722" cy="4571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53D64"/>
                          </a:solidFill>
                          <a:ln w="9525" cap="rnd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rnd" cmpd="sng" algn="ctr">
                                <a:solidFill>
                                  <a:srgbClr val="29BA7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17259" tIns="58630" rIns="117259" bIns="586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Connector 3">
                          <a:extLst>
                            <a:ext uri="{FF2B5EF4-FFF2-40B4-BE49-F238E27FC236}">
                              <a16:creationId xmlns:a16="http://schemas.microsoft.com/office/drawing/2014/main" id="{7CE892CA-1EDF-4418-BE75-A3C6008EA5A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352722" y="22859"/>
                            <a:ext cx="1925637" cy="0"/>
                          </a:xfrm>
                          <a:prstGeom prst="line">
                            <a:avLst/>
                          </a:prstGeom>
                          <a:ln w="16286" cap="rnd">
                            <a:solidFill>
                              <a:srgbClr val="0F9ED5"/>
                            </a:solidFill>
                            <a:prstDash val="sysDash"/>
                            <a:round/>
                            <a:tailEnd type="diamond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1E8F4C06" id="Group 7" o:spid="_x0000_s1026" style="width:468pt;height:4.6pt;mso-position-horizontal-relative:char;mso-position-vertical-relative:line" coordsize="4278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">
                <v:roundrect id="Rectangle: Rounded Corners 2" o:spid="_x0000_s1027" style="position:absolute;width:23527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" fillcolor="#153d64" stroked="f" strokecolor="#29ba74">
                  <v:stroke endcap="round"/>
                  <v:textbox inset="3.25719mm,1.62861mm,3.25719mm,1.62861mm"/>
                </v:roundrect>
                <v:line id="Straight Connector 3" o:spid="_x0000_s1028" style="position:absolute;flip:y;visibility:visible;mso-wrap-style:square" from="23527,228" to="42783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" strokecolor="#0f9ed5" strokeweight=".45239mm">
                  <v:stroke dashstyle="3 1" endarrow="diamond" endarrowwidth="wide" endarrowlength="long" endcap="round"/>
                  <o:lock v:ext="edit" shapetype="f"/>
                </v:line>
                <w10:anchorlock/>
              </v:group>
            </w:pict>
          </mc:Fallback>
        </mc:AlternateContent>
      </w:r>
    </w:p>
    <w:p w14:paraId="4CC8E486" w14:textId="2671167B" w:rsidR="00743C43" w:rsidRPr="004A0810" w:rsidRDefault="00743C43" w:rsidP="00134E41">
      <w:pPr>
        <w:spacing w:before="300" w:after="300" w:line="259" w:lineRule="auto"/>
        <w:jc w:val="both"/>
        <w:textAlignment w:val="baseline"/>
        <w:rPr>
          <w:rFonts w:ascii="Calibri" w:hAnsi="Calibri" w:cs="Calibri"/>
          <w:sz w:val="28"/>
          <w:szCs w:val="28"/>
          <w:u w:val="single"/>
          <w:lang w:val="en-SG" w:eastAsia="en-US"/>
        </w:rPr>
      </w:pPr>
      <w:r w:rsidRPr="004A0810">
        <w:rPr>
          <w:rFonts w:ascii="Calibri" w:hAnsi="Calibri" w:cs="Calibri"/>
          <w:sz w:val="28"/>
          <w:szCs w:val="28"/>
          <w:u w:val="single"/>
          <w:lang w:val="en-SG" w:eastAsia="en-US"/>
        </w:rPr>
        <w:t>In class exercise</w:t>
      </w:r>
    </w:p>
    <w:p w14:paraId="53182410" w14:textId="686C3291" w:rsidR="002B2710" w:rsidRPr="004A0810" w:rsidRDefault="002B2710" w:rsidP="00551177">
      <w:pPr>
        <w:spacing w:before="300" w:line="259" w:lineRule="auto"/>
        <w:jc w:val="both"/>
        <w:textAlignment w:val="baseline"/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  <w:t>YOU</w:t>
      </w:r>
    </w:p>
    <w:p w14:paraId="19DCCC3B" w14:textId="4693A7F5" w:rsidR="00551177" w:rsidRPr="004A0810" w:rsidRDefault="00551177" w:rsidP="00551177">
      <w:pPr>
        <w:spacing w:after="300" w:line="259" w:lineRule="auto"/>
        <w:jc w:val="both"/>
        <w:textAlignment w:val="baseline"/>
        <w:rPr>
          <w:rFonts w:ascii="Calibri" w:hAnsi="Calibri" w:cs="Calibri"/>
          <w:b/>
          <w:bCs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noProof/>
          <w:sz w:val="32"/>
          <w:szCs w:val="32"/>
          <w:lang w:val="en-SG" w:eastAsia="en-US"/>
        </w:rPr>
        <mc:AlternateContent>
          <mc:Choice Requires="wpg">
            <w:drawing>
              <wp:inline distT="0" distB="0" distL="0" distR="0" wp14:anchorId="299F4882" wp14:editId="14EA3A72">
                <wp:extent cx="5943600" cy="58420"/>
                <wp:effectExtent l="0" t="19050" r="95250" b="55880"/>
                <wp:docPr id="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420"/>
                          <a:chOff x="0" y="0"/>
                          <a:chExt cx="4278359" cy="45719"/>
                        </a:xfrm>
                      </wpg:grpSpPr>
                      <wps:wsp>
                        <wps:cNvPr id="4" name="Rectangle: Rounded Corners 4"/>
                        <wps:cNvSpPr/>
                        <wps:spPr>
                          <a:xfrm>
                            <a:off x="0" y="0"/>
                            <a:ext cx="2352722" cy="4571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53D64"/>
                          </a:solidFill>
                          <a:ln w="9525" cap="rnd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rnd" cmpd="sng" algn="ctr">
                                <a:solidFill>
                                  <a:srgbClr val="29BA7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17259" tIns="58630" rIns="117259" bIns="586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>
                          <a:cxnSpLocks/>
                        </wps:cNvCnPr>
                        <wps:spPr>
                          <a:xfrm flipV="1">
                            <a:off x="2352722" y="22859"/>
                            <a:ext cx="1925637" cy="0"/>
                          </a:xfrm>
                          <a:prstGeom prst="line">
                            <a:avLst/>
                          </a:prstGeom>
                          <a:ln w="16286" cap="rnd">
                            <a:solidFill>
                              <a:srgbClr val="0F9ED5"/>
                            </a:solidFill>
                            <a:prstDash val="sysDash"/>
                            <a:round/>
                            <a:tailEnd type="diamond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29F4AD3" id="Group 7" o:spid="_x0000_s1026" style="width:468pt;height:4.6pt;mso-position-horizontal-relative:char;mso-position-vertical-relative:line" coordsize="4278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">
                <v:roundrect id="Rectangle: Rounded Corners 4" o:spid="_x0000_s1027" style="position:absolute;width:23527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" fillcolor="#153d64" stroked="f" strokecolor="#29ba74">
                  <v:stroke endcap="round"/>
                  <v:textbox inset="3.25719mm,1.62861mm,3.25719mm,1.62861mm"/>
                </v:roundrect>
                <v:line id="Straight Connector 5" o:spid="_x0000_s1028" style="position:absolute;flip:y;visibility:visible;mso-wrap-style:square" from="23527,228" to="42783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" strokecolor="#0f9ed5" strokeweight=".45239mm">
                  <v:stroke dashstyle="3 1" endarrow="diamond" endarrowwidth="wide" endarrowlength="long" endcap="round"/>
                  <o:lock v:ext="edit" shapetype="f"/>
                </v:line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50"/>
      </w:tblGrid>
      <w:tr w:rsidR="002B2710" w:rsidRPr="004A0810" w14:paraId="2887F18A" w14:textId="77777777" w:rsidTr="00551177">
        <w:tc>
          <w:tcPr>
            <w:tcW w:w="9344" w:type="dxa"/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6CD4532E" w14:textId="19D0E6EF" w:rsidR="002B2710" w:rsidRPr="004A0810" w:rsidRDefault="00AD1791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What do you value</w:t>
            </w:r>
            <w:r w:rsidR="00D4601E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?</w:t>
            </w: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 </w:t>
            </w:r>
            <w:r w:rsidR="002B2710" w:rsidRPr="004A0810"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  <w:t xml:space="preserve">E.g. </w:t>
            </w:r>
            <w:r w:rsidRPr="004A0810"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  <w:t>Salary, work-life balance, client-facing roles, independence</w:t>
            </w:r>
          </w:p>
        </w:tc>
      </w:tr>
      <w:tr w:rsidR="002B2710" w:rsidRPr="004A0810" w14:paraId="4C92253C" w14:textId="77777777" w:rsidTr="006C6B0E">
        <w:tc>
          <w:tcPr>
            <w:tcW w:w="9344" w:type="dxa"/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47000B48" w14:textId="77777777" w:rsidR="00D4601E" w:rsidRPr="004A0810" w:rsidRDefault="00D4601E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3901FCF5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12A7500D" w14:textId="77777777" w:rsidR="00960A44" w:rsidRPr="004A0810" w:rsidRDefault="00960A44" w:rsidP="00960A44">
            <w:pPr>
              <w:spacing w:line="259" w:lineRule="auto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1212DFB5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1171DA62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3C95740F" w14:textId="22699183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</w:tc>
      </w:tr>
    </w:tbl>
    <w:p w14:paraId="68AF9490" w14:textId="77777777" w:rsidR="00134E41" w:rsidRPr="004A0810" w:rsidRDefault="00134E41">
      <w:pPr>
        <w:rPr>
          <w:lang w:val="en-SG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6C6B0E" w:rsidRPr="004A0810" w14:paraId="51D18712" w14:textId="77777777" w:rsidTr="00551177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1DAB5B12" w14:textId="708B2454" w:rsidR="002B2710" w:rsidRPr="004A0810" w:rsidRDefault="00A338F1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FFFFFF" w:themeColor="background1"/>
                <w:sz w:val="24"/>
                <w:lang w:val="en-SG" w:eastAsia="en-US"/>
              </w:rPr>
            </w:pPr>
            <w:r w:rsidRPr="004A0810">
              <w:rPr>
                <w:rFonts w:ascii="Calibri" w:hAnsi="Calibri" w:cs="Calibri"/>
                <w:b/>
                <w:bCs/>
                <w:color w:val="FFFFFF" w:themeColor="background1"/>
                <w:sz w:val="24"/>
                <w:lang w:val="en-SG" w:eastAsia="zh-CN"/>
              </w:rPr>
              <w:t>What are your core interests</w:t>
            </w:r>
            <w:r w:rsidR="002B2710" w:rsidRPr="004A0810">
              <w:rPr>
                <w:rFonts w:ascii="Calibri" w:hAnsi="Calibri" w:cs="Calibri"/>
                <w:b/>
                <w:bCs/>
                <w:color w:val="FFFFFF" w:themeColor="background1"/>
                <w:sz w:val="24"/>
                <w:lang w:val="en-SG" w:eastAsia="en-US"/>
              </w:rPr>
              <w:t xml:space="preserve">? </w:t>
            </w:r>
            <w:r w:rsidR="002B2710" w:rsidRPr="004A0810">
              <w:rPr>
                <w:rFonts w:ascii="Calibri" w:hAnsi="Calibri" w:cs="Calibri"/>
                <w:i/>
                <w:iCs/>
                <w:color w:val="FFFFFF" w:themeColor="background1"/>
                <w:sz w:val="24"/>
                <w:lang w:val="en-SG" w:eastAsia="en-US"/>
              </w:rPr>
              <w:t xml:space="preserve">E.g. </w:t>
            </w:r>
            <w:r w:rsidR="00D4601E" w:rsidRPr="004A0810">
              <w:rPr>
                <w:rFonts w:ascii="Calibri" w:hAnsi="Calibri" w:cs="Calibri"/>
                <w:i/>
                <w:iCs/>
                <w:color w:val="FFFFFF" w:themeColor="background1"/>
                <w:sz w:val="24"/>
                <w:lang w:val="en-SG" w:eastAsia="en-US"/>
              </w:rPr>
              <w:t>Creative arts, learning new topics, socializing, traveling</w:t>
            </w:r>
          </w:p>
        </w:tc>
      </w:tr>
      <w:tr w:rsidR="002B2710" w:rsidRPr="004A0810" w14:paraId="366EE0CB" w14:textId="77777777" w:rsidTr="006C6B0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71E099C5" w14:textId="77777777" w:rsidR="002B2710" w:rsidRPr="004A0810" w:rsidRDefault="002B271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655E640E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0F884993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6D01FB4E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21A8246D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  <w:p w14:paraId="10415BE4" w14:textId="67BDA7F0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color w:val="000000"/>
                <w:szCs w:val="22"/>
                <w:lang w:val="en-SG" w:eastAsia="en-US"/>
              </w:rPr>
            </w:pPr>
          </w:p>
        </w:tc>
      </w:tr>
    </w:tbl>
    <w:p w14:paraId="32E33E11" w14:textId="77777777" w:rsidR="00134E41" w:rsidRPr="004A0810" w:rsidRDefault="00134E41">
      <w:pPr>
        <w:rPr>
          <w:lang w:val="en-SG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2B2710" w:rsidRPr="004A0810" w14:paraId="283E7C43" w14:textId="77777777" w:rsidTr="00551177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B626161" w14:textId="1109F117" w:rsidR="002B2710" w:rsidRPr="004A0810" w:rsidRDefault="00D4601E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What is your personality profile?</w:t>
            </w:r>
            <w:r w:rsidRPr="004A0810">
              <w:rPr>
                <w:rFonts w:ascii="Calibri" w:hAnsi="Calibri" w:cs="Calibri"/>
                <w:b/>
                <w:bCs/>
                <w:i/>
                <w:iCs/>
                <w:sz w:val="24"/>
                <w:lang w:val="en-SG" w:eastAsia="zh-CN"/>
              </w:rPr>
              <w:t xml:space="preserve"> </w:t>
            </w:r>
            <w:r w:rsidRPr="004A0810"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  <w:t>(recall results from 16 personality traits)</w:t>
            </w:r>
          </w:p>
        </w:tc>
      </w:tr>
      <w:tr w:rsidR="002B2710" w:rsidRPr="004A0810" w14:paraId="052F4729" w14:textId="77777777" w:rsidTr="006C6B0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297BE3A" w14:textId="77777777" w:rsidR="002B2710" w:rsidRPr="004A0810" w:rsidRDefault="002B2710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  <w:p w14:paraId="28F99D87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  <w:p w14:paraId="6908C179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  <w:p w14:paraId="6A6D9879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  <w:p w14:paraId="30872832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  <w:p w14:paraId="7DEE060D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  <w:p w14:paraId="5EE4A8DE" w14:textId="0F40188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Times New Roman" w:hAnsi="Times New Roman"/>
                <w:sz w:val="24"/>
                <w:lang w:val="en-SG" w:eastAsia="zh-CN"/>
              </w:rPr>
            </w:pPr>
          </w:p>
        </w:tc>
      </w:tr>
    </w:tbl>
    <w:p w14:paraId="52D0DF47" w14:textId="77777777" w:rsidR="00134E41" w:rsidRPr="004A0810" w:rsidRDefault="00134E41">
      <w:pPr>
        <w:rPr>
          <w:lang w:val="en-SG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412C4A" w:rsidRPr="004A0810" w14:paraId="53BC71F9" w14:textId="77777777" w:rsidTr="00551177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4D4B1048" w14:textId="069DD92D" w:rsidR="00412C4A" w:rsidRPr="004A0810" w:rsidRDefault="00412C4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What are your</w:t>
            </w:r>
            <w:r w:rsidRPr="004A0810">
              <w:rPr>
                <w:rFonts w:ascii="Calibri" w:hAnsi="Calibri" w:cs="Calibri"/>
                <w:sz w:val="24"/>
                <w:lang w:val="en-SG" w:eastAsia="zh-CN"/>
              </w:rPr>
              <w:t xml:space="preserve"> </w:t>
            </w: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strengths?</w:t>
            </w:r>
            <w:r w:rsidR="00B65CA9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 </w:t>
            </w:r>
            <w:r w:rsidR="00B65CA9" w:rsidRPr="004A0810"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  <w:t>E.g. Communication, problem-solving, data analysis, tech-savvy</w:t>
            </w:r>
          </w:p>
        </w:tc>
      </w:tr>
      <w:tr w:rsidR="00412C4A" w:rsidRPr="004A0810" w14:paraId="1B42B80B" w14:textId="77777777" w:rsidTr="006C6B0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2A12500A" w14:textId="77777777" w:rsidR="00B65CA9" w:rsidRPr="004A0810" w:rsidRDefault="00B65CA9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3B84B9BA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3FAA0C09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2E7B36D1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733772C8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7F6D32CC" w14:textId="507816DF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</w:tc>
      </w:tr>
    </w:tbl>
    <w:p w14:paraId="04AE7B0B" w14:textId="1671F006" w:rsidR="00960A44" w:rsidRPr="004A0810" w:rsidRDefault="00960A44">
      <w:pPr>
        <w:spacing w:after="160" w:line="259" w:lineRule="auto"/>
        <w:rPr>
          <w:rFonts w:ascii="Calibri" w:hAnsi="Calibri" w:cs="Calibri"/>
          <w:color w:val="0E2841" w:themeColor="text2"/>
          <w:sz w:val="32"/>
          <w:szCs w:val="32"/>
          <w:lang w:val="en-SG" w:eastAsia="en-US"/>
        </w:rPr>
      </w:pPr>
    </w:p>
    <w:p w14:paraId="202687DE" w14:textId="5F0459B2" w:rsidR="002B2710" w:rsidRPr="004A0810" w:rsidRDefault="006D0ADB" w:rsidP="00551177">
      <w:pPr>
        <w:spacing w:before="300" w:line="259" w:lineRule="auto"/>
        <w:jc w:val="both"/>
        <w:textAlignment w:val="baseline"/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  <w:t>YOUR DREAM</w:t>
      </w:r>
    </w:p>
    <w:p w14:paraId="64F72947" w14:textId="78F76793" w:rsidR="00551177" w:rsidRPr="004A0810" w:rsidRDefault="00551177" w:rsidP="00551177">
      <w:pPr>
        <w:spacing w:after="300" w:line="259" w:lineRule="auto"/>
        <w:jc w:val="both"/>
        <w:textAlignment w:val="baseline"/>
        <w:rPr>
          <w:rFonts w:ascii="Calibri" w:hAnsi="Calibri" w:cs="Calibri"/>
          <w:b/>
          <w:bCs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noProof/>
          <w:sz w:val="32"/>
          <w:szCs w:val="32"/>
          <w:lang w:val="en-SG" w:eastAsia="en-US"/>
        </w:rPr>
        <mc:AlternateContent>
          <mc:Choice Requires="wpg">
            <w:drawing>
              <wp:inline distT="0" distB="0" distL="0" distR="0" wp14:anchorId="464D69FD" wp14:editId="3AB5D79F">
                <wp:extent cx="5943600" cy="58420"/>
                <wp:effectExtent l="0" t="19050" r="95250" b="55880"/>
                <wp:docPr id="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420"/>
                          <a:chOff x="0" y="0"/>
                          <a:chExt cx="4278359" cy="45719"/>
                        </a:xfrm>
                      </wpg:grpSpPr>
                      <wps:wsp>
                        <wps:cNvPr id="7" name="Rectangle: Rounded Corners 7"/>
                        <wps:cNvSpPr/>
                        <wps:spPr>
                          <a:xfrm>
                            <a:off x="0" y="0"/>
                            <a:ext cx="2352722" cy="4571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53D64"/>
                          </a:solidFill>
                          <a:ln w="9525" cap="rnd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rnd" cmpd="sng" algn="ctr">
                                <a:solidFill>
                                  <a:srgbClr val="29BA7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17259" tIns="58630" rIns="117259" bIns="586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Connector 9"/>
                        <wps:cNvCnPr>
                          <a:cxnSpLocks/>
                        </wps:cNvCnPr>
                        <wps:spPr>
                          <a:xfrm flipV="1">
                            <a:off x="2352722" y="22859"/>
                            <a:ext cx="1925637" cy="0"/>
                          </a:xfrm>
                          <a:prstGeom prst="line">
                            <a:avLst/>
                          </a:prstGeom>
                          <a:ln w="16286" cap="rnd">
                            <a:solidFill>
                              <a:srgbClr val="0F9ED5"/>
                            </a:solidFill>
                            <a:prstDash val="sysDash"/>
                            <a:round/>
                            <a:tailEnd type="diamond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42107C18" id="Group 7" o:spid="_x0000_s1026" style="width:468pt;height:4.6pt;mso-position-horizontal-relative:char;mso-position-vertical-relative:line" coordsize="4278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">
                <v:roundrect id="Rectangle: Rounded Corners 7" o:spid="_x0000_s1027" style="position:absolute;width:23527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" fillcolor="#153d64" stroked="f" strokecolor="#29ba74">
                  <v:stroke endcap="round"/>
                  <v:textbox inset="3.25719mm,1.62861mm,3.25719mm,1.62861mm"/>
                </v:roundrect>
                <v:line id="Straight Connector 9" o:spid="_x0000_s1028" style="position:absolute;flip:y;visibility:visible;mso-wrap-style:square" from="23527,228" to="42783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" strokecolor="#0f9ed5" strokeweight=".45239mm">
                  <v:stroke dashstyle="3 1" endarrow="diamond" endarrowwidth="wide" endarrowlength="long" endcap="round"/>
                  <o:lock v:ext="edit" shapetype="f"/>
                </v:line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7A6904" w:rsidRPr="004A0810" w14:paraId="1356E2EB" w14:textId="77777777" w:rsidTr="00551177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7751AC96" w14:textId="5947181B" w:rsidR="007A6904" w:rsidRPr="004A0810" w:rsidRDefault="00FB0A63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sz w:val="24"/>
                <w:lang w:val="en-SG" w:eastAsia="zh-CN"/>
              </w:rPr>
              <w:t>What is your vision for yourself 10-15 years from now?</w:t>
            </w:r>
            <w:r w:rsidR="00815F52" w:rsidRPr="004A0810">
              <w:rPr>
                <w:rFonts w:ascii="Calibri" w:hAnsi="Calibri" w:cs="Calibri"/>
                <w:sz w:val="24"/>
                <w:lang w:val="en-SG" w:eastAsia="zh-CN"/>
              </w:rPr>
              <w:t xml:space="preserve"> Think big!</w:t>
            </w:r>
            <w:r w:rsidRPr="004A0810">
              <w:rPr>
                <w:rFonts w:ascii="Calibri" w:hAnsi="Calibri" w:cs="Calibri"/>
                <w:sz w:val="24"/>
                <w:lang w:val="en-SG" w:eastAsia="zh-CN"/>
              </w:rPr>
              <w:t xml:space="preserve"> </w:t>
            </w:r>
            <w:r w:rsidR="00815F52" w:rsidRPr="004A0810"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  <w:t>E.g. leadership role, entrepreneurship, lead global projects</w:t>
            </w:r>
          </w:p>
        </w:tc>
      </w:tr>
      <w:tr w:rsidR="007A6904" w:rsidRPr="004A0810" w14:paraId="2432D216" w14:textId="77777777" w:rsidTr="006C6B0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4C94C8CB" w14:textId="77777777" w:rsidR="00162AB7" w:rsidRPr="004A0810" w:rsidRDefault="00162AB7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08755C77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6AF39040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0582F353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41B140DC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76185057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2AE4C58E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123FD664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2E45F589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7D824AB7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6BA3F7B2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3229D028" w14:textId="77777777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634D368E" w14:textId="1B95601C" w:rsidR="00960A44" w:rsidRPr="004A0810" w:rsidRDefault="00960A44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</w:tc>
      </w:tr>
    </w:tbl>
    <w:p w14:paraId="1914282C" w14:textId="77777777" w:rsidR="003009AE" w:rsidRPr="004A0810" w:rsidRDefault="003009AE" w:rsidP="003009AE">
      <w:pPr>
        <w:spacing w:after="160" w:line="259" w:lineRule="auto"/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</w:pPr>
    </w:p>
    <w:p w14:paraId="0C7AF900" w14:textId="264DFDF3" w:rsidR="00162AB7" w:rsidRPr="004A0810" w:rsidRDefault="00162AB7" w:rsidP="003009AE">
      <w:pPr>
        <w:spacing w:after="160" w:line="259" w:lineRule="auto"/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color w:val="0E2841" w:themeColor="text2"/>
          <w:sz w:val="32"/>
          <w:szCs w:val="32"/>
          <w:lang w:val="en-SG" w:eastAsia="en-US"/>
        </w:rPr>
        <w:t>YOUR FIRST CAREER MOVE</w:t>
      </w:r>
    </w:p>
    <w:p w14:paraId="732771B4" w14:textId="4B41ED44" w:rsidR="00551177" w:rsidRPr="004A0810" w:rsidRDefault="00551177" w:rsidP="00551177">
      <w:pPr>
        <w:spacing w:after="300" w:line="259" w:lineRule="auto"/>
        <w:jc w:val="both"/>
        <w:textAlignment w:val="baseline"/>
        <w:rPr>
          <w:rFonts w:ascii="Calibri" w:hAnsi="Calibri" w:cs="Calibri"/>
          <w:b/>
          <w:bCs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noProof/>
          <w:sz w:val="32"/>
          <w:szCs w:val="32"/>
          <w:lang w:val="en-SG" w:eastAsia="en-US"/>
        </w:rPr>
        <mc:AlternateContent>
          <mc:Choice Requires="wpg">
            <w:drawing>
              <wp:inline distT="0" distB="0" distL="0" distR="0" wp14:anchorId="3B3832AE" wp14:editId="6E126038">
                <wp:extent cx="5943600" cy="58420"/>
                <wp:effectExtent l="0" t="19050" r="95250" b="55880"/>
                <wp:docPr id="1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420"/>
                          <a:chOff x="0" y="0"/>
                          <a:chExt cx="4278359" cy="45719"/>
                        </a:xfrm>
                      </wpg:grpSpPr>
                      <wps:wsp>
                        <wps:cNvPr id="11" name="Rectangle: Rounded Corners 11"/>
                        <wps:cNvSpPr/>
                        <wps:spPr>
                          <a:xfrm>
                            <a:off x="0" y="0"/>
                            <a:ext cx="2352722" cy="4571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53D64"/>
                          </a:solidFill>
                          <a:ln w="9525" cap="rnd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rnd" cmpd="sng" algn="ctr">
                                <a:solidFill>
                                  <a:srgbClr val="29BA7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17259" tIns="58630" rIns="117259" bIns="586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Connector 12"/>
                        <wps:cNvCnPr>
                          <a:cxnSpLocks/>
                        </wps:cNvCnPr>
                        <wps:spPr>
                          <a:xfrm flipV="1">
                            <a:off x="2352722" y="22859"/>
                            <a:ext cx="1925637" cy="0"/>
                          </a:xfrm>
                          <a:prstGeom prst="line">
                            <a:avLst/>
                          </a:prstGeom>
                          <a:ln w="16286" cap="rnd">
                            <a:solidFill>
                              <a:srgbClr val="0F9ED5"/>
                            </a:solidFill>
                            <a:prstDash val="sysDash"/>
                            <a:round/>
                            <a:tailEnd type="diamond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11A1292F" id="Group 7" o:spid="_x0000_s1026" style="width:468pt;height:4.6pt;mso-position-horizontal-relative:char;mso-position-vertical-relative:line" coordsize="4278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">
                <v:roundrect id="Rectangle: Rounded Corners 11" o:spid="_x0000_s1027" style="position:absolute;width:23527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" fillcolor="#153d64" stroked="f" strokecolor="#29ba74">
                  <v:stroke endcap="round"/>
                  <v:textbox inset="3.25719mm,1.62861mm,3.25719mm,1.62861mm"/>
                </v:roundrect>
                <v:line id="Straight Connector 12" o:spid="_x0000_s1028" style="position:absolute;flip:y;visibility:visible;mso-wrap-style:square" from="23527,228" to="42783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" strokecolor="#0f9ed5" strokeweight=".45239mm">
                  <v:stroke dashstyle="3 1" endarrow="diamond" endarrowwidth="wide" endarrowlength="long" endcap="round"/>
                  <o:lock v:ext="edit" shapetype="f"/>
                </v:line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8C00EF" w:rsidRPr="004A0810" w14:paraId="0DED2197" w14:textId="77777777" w:rsidTr="00551177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64363070" w14:textId="77777777" w:rsidR="008C00EF" w:rsidRPr="004A0810" w:rsidRDefault="008C00EF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sz w:val="24"/>
                <w:lang w:val="en-SG" w:eastAsia="zh-CN"/>
              </w:rPr>
              <w:t xml:space="preserve">What job domain do you think would be a good fit for you? </w:t>
            </w:r>
            <w:r w:rsidRPr="004A0810">
              <w:rPr>
                <w:rFonts w:ascii="Calibri" w:hAnsi="Calibri" w:cs="Calibri"/>
                <w:i/>
                <w:iCs/>
                <w:sz w:val="24"/>
                <w:lang w:val="en-SG" w:eastAsia="zh-CN"/>
              </w:rPr>
              <w:t>E.g. functional role</w:t>
            </w:r>
          </w:p>
        </w:tc>
      </w:tr>
      <w:tr w:rsidR="008C00EF" w:rsidRPr="004A0810" w14:paraId="7F0319EC" w14:textId="77777777" w:rsidTr="006C6B0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18F6A99F" w14:textId="77777777" w:rsidR="008C00EF" w:rsidRPr="004A0810" w:rsidRDefault="008C00EF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30592DC5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3ED6FA33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084FF8A9" w14:textId="02E7FD8D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</w:tc>
      </w:tr>
    </w:tbl>
    <w:p w14:paraId="247D011F" w14:textId="64437FC2" w:rsidR="008A0B97" w:rsidRPr="004A0810" w:rsidRDefault="008A0B97" w:rsidP="00E42E6D">
      <w:pPr>
        <w:textAlignment w:val="baseline"/>
        <w:rPr>
          <w:rFonts w:ascii="Calibri" w:hAnsi="Calibri" w:cs="Calibri"/>
          <w:szCs w:val="22"/>
          <w:lang w:val="en-SG" w:eastAsia="en-US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8A0B97" w:rsidRPr="004A0810" w14:paraId="0E8939AC" w14:textId="77777777" w:rsidTr="00551177">
        <w:tc>
          <w:tcPr>
            <w:tcW w:w="9786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7D10F4B8" w14:textId="67A99C5B" w:rsidR="008A0B97" w:rsidRPr="004A0810" w:rsidRDefault="008A0B97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lang w:val="en-SG" w:eastAsia="en-US"/>
              </w:rPr>
              <w:t>What industry/industries are you interested in?</w:t>
            </w:r>
          </w:p>
        </w:tc>
      </w:tr>
      <w:tr w:rsidR="008A0B97" w:rsidRPr="004A0810" w14:paraId="299625E4" w14:textId="77777777" w:rsidTr="006C6B0E">
        <w:tc>
          <w:tcPr>
            <w:tcW w:w="9786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2F72E1B9" w14:textId="77777777" w:rsidR="008A0B97" w:rsidRPr="004A0810" w:rsidRDefault="008A0B97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1E12966B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0E6F2567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10BC79B7" w14:textId="49D5F05C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</w:tc>
      </w:tr>
    </w:tbl>
    <w:p w14:paraId="05CDDF65" w14:textId="77777777" w:rsidR="008C00EF" w:rsidRPr="004A0810" w:rsidRDefault="008C00EF" w:rsidP="00E5294E">
      <w:pPr>
        <w:textAlignment w:val="baseline"/>
        <w:rPr>
          <w:rFonts w:ascii="Calibri" w:hAnsi="Calibri" w:cs="Calibri"/>
          <w:szCs w:val="22"/>
          <w:lang w:val="en-SG" w:eastAsia="en-US"/>
        </w:rPr>
      </w:pPr>
    </w:p>
    <w:p w14:paraId="053CAFD7" w14:textId="77777777" w:rsidR="003009AE" w:rsidRPr="004A0810" w:rsidRDefault="003009AE" w:rsidP="00E5294E">
      <w:pPr>
        <w:textAlignment w:val="baseline"/>
        <w:rPr>
          <w:rFonts w:ascii="Calibri" w:hAnsi="Calibri" w:cs="Calibri"/>
          <w:szCs w:val="22"/>
          <w:lang w:val="en-SG" w:eastAsia="en-US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A142CC" w:rsidRPr="004A0810" w14:paraId="468DB38C" w14:textId="77777777" w:rsidTr="00551177">
        <w:tc>
          <w:tcPr>
            <w:tcW w:w="9786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59DB20FF" w14:textId="29C7FD5E" w:rsidR="00A142CC" w:rsidRPr="004A0810" w:rsidRDefault="00A142CC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lang w:val="en-SG" w:eastAsia="en-US"/>
              </w:rPr>
              <w:lastRenderedPageBreak/>
              <w:t>If you had no constraints, what are the dream companies you would like to work in?</w:t>
            </w:r>
          </w:p>
        </w:tc>
      </w:tr>
      <w:tr w:rsidR="00A142CC" w:rsidRPr="004A0810" w14:paraId="0804F66F" w14:textId="77777777" w:rsidTr="006C6B0E">
        <w:tc>
          <w:tcPr>
            <w:tcW w:w="9786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6E07B860" w14:textId="77777777" w:rsidR="00A142CC" w:rsidRPr="004A0810" w:rsidRDefault="00A142CC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7B79EF74" w14:textId="77777777" w:rsidR="004F5E60" w:rsidRPr="004A0810" w:rsidRDefault="004F5E60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21925826" w14:textId="77777777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  <w:p w14:paraId="1C97D64D" w14:textId="654A4A0D" w:rsidR="00B2473A" w:rsidRPr="004A0810" w:rsidRDefault="00B2473A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Cs w:val="22"/>
                <w:lang w:val="en-SG" w:eastAsia="zh-CN"/>
              </w:rPr>
            </w:pPr>
          </w:p>
        </w:tc>
      </w:tr>
    </w:tbl>
    <w:p w14:paraId="43986827" w14:textId="590078E1" w:rsidR="006C6B0E" w:rsidRPr="004A0810" w:rsidRDefault="006C6B0E" w:rsidP="00E5294E">
      <w:pPr>
        <w:textAlignment w:val="baseline"/>
        <w:rPr>
          <w:rFonts w:ascii="Calibri" w:hAnsi="Calibri" w:cs="Calibri"/>
          <w:szCs w:val="22"/>
          <w:lang w:val="en-SG"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2"/>
        <w:gridCol w:w="357"/>
        <w:gridCol w:w="1516"/>
        <w:gridCol w:w="2230"/>
      </w:tblGrid>
      <w:tr w:rsidR="00E7675C" w:rsidRPr="004A0810" w14:paraId="2D7B4F30" w14:textId="77777777" w:rsidTr="00AF0B0C">
        <w:trPr>
          <w:trHeight w:val="498"/>
        </w:trPr>
        <w:tc>
          <w:tcPr>
            <w:tcW w:w="5252" w:type="dxa"/>
            <w:vAlign w:val="center"/>
          </w:tcPr>
          <w:p w14:paraId="78CBB2C5" w14:textId="13439350" w:rsidR="00E7675C" w:rsidRPr="004A0810" w:rsidRDefault="00E7675C" w:rsidP="006C6B0E">
            <w:pPr>
              <w:spacing w:line="259" w:lineRule="auto"/>
              <w:ind w:left="43"/>
              <w:jc w:val="left"/>
              <w:textAlignment w:val="baseline"/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b/>
                <w:bCs/>
                <w:color w:val="0E2841" w:themeColor="text2"/>
                <w:sz w:val="24"/>
                <w:szCs w:val="28"/>
                <w:lang w:val="en-SG" w:eastAsia="en-US"/>
              </w:rPr>
              <w:t>Setting specific goals:</w:t>
            </w:r>
          </w:p>
        </w:tc>
        <w:tc>
          <w:tcPr>
            <w:tcW w:w="357" w:type="dxa"/>
            <w:vMerge w:val="restart"/>
            <w:tcBorders>
              <w:right w:val="single" w:sz="4" w:space="0" w:color="909090"/>
            </w:tcBorders>
            <w:vAlign w:val="center"/>
          </w:tcPr>
          <w:p w14:paraId="399628A7" w14:textId="77777777" w:rsidR="00E7675C" w:rsidRPr="004A0810" w:rsidRDefault="00E7675C" w:rsidP="00696729">
            <w:pPr>
              <w:jc w:val="left"/>
              <w:textAlignment w:val="baseline"/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0E2841" w:themeFill="text2"/>
            <w:vAlign w:val="center"/>
          </w:tcPr>
          <w:p w14:paraId="50A25686" w14:textId="08A44D91" w:rsidR="00E7675C" w:rsidRPr="004A0810" w:rsidRDefault="00E7675C" w:rsidP="00696729">
            <w:pPr>
              <w:jc w:val="left"/>
              <w:textAlignment w:val="baseline"/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  <w:t>Goals</w:t>
            </w: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0E2841" w:themeFill="text2"/>
            <w:vAlign w:val="center"/>
          </w:tcPr>
          <w:p w14:paraId="7EDE33EF" w14:textId="57D106EC" w:rsidR="00E7675C" w:rsidRPr="004A0810" w:rsidRDefault="00E7675C" w:rsidP="00696729">
            <w:pPr>
              <w:jc w:val="left"/>
              <w:textAlignment w:val="baseline"/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  <w:t>Suggested range</w:t>
            </w:r>
            <w:r w:rsidR="00671CDE" w:rsidRPr="004A0810">
              <w:rPr>
                <w:rFonts w:ascii="Calibri" w:hAnsi="Calibri" w:cs="Calibri"/>
                <w:b/>
                <w:bCs/>
                <w:sz w:val="24"/>
                <w:szCs w:val="28"/>
                <w:lang w:val="en-SG" w:eastAsia="en-US"/>
              </w:rPr>
              <w:t>/timeline</w:t>
            </w:r>
          </w:p>
        </w:tc>
      </w:tr>
      <w:tr w:rsidR="00671CDE" w:rsidRPr="004A0810" w14:paraId="7A96CB40" w14:textId="77777777" w:rsidTr="00AF0B0C">
        <w:trPr>
          <w:trHeight w:val="620"/>
        </w:trPr>
        <w:tc>
          <w:tcPr>
            <w:tcW w:w="5252" w:type="dxa"/>
            <w:vAlign w:val="center"/>
          </w:tcPr>
          <w:p w14:paraId="573C0E72" w14:textId="31673B84" w:rsidR="00671CDE" w:rsidRPr="004A0810" w:rsidRDefault="00671CDE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By when do you expect to start applying to jobs?</w:t>
            </w:r>
          </w:p>
        </w:tc>
        <w:tc>
          <w:tcPr>
            <w:tcW w:w="357" w:type="dxa"/>
            <w:vMerge/>
            <w:tcBorders>
              <w:right w:val="single" w:sz="4" w:space="0" w:color="909090"/>
            </w:tcBorders>
            <w:vAlign w:val="center"/>
          </w:tcPr>
          <w:p w14:paraId="36030A33" w14:textId="77777777" w:rsidR="00671CDE" w:rsidRPr="004A0810" w:rsidRDefault="00671CDE" w:rsidP="00E7675C">
            <w:pPr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2DAB17C0" w14:textId="77777777" w:rsidR="00671CDE" w:rsidRPr="004A0810" w:rsidRDefault="00671CDE" w:rsidP="00E7675C">
            <w:pPr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17BAF6B2" w14:textId="23583883" w:rsidR="00671CDE" w:rsidRPr="004A0810" w:rsidRDefault="00671CDE" w:rsidP="00E7675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zh-CN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zh-CN"/>
              </w:rPr>
              <w:t>End of scenario 2</w:t>
            </w:r>
          </w:p>
        </w:tc>
      </w:tr>
      <w:tr w:rsidR="00E7675C" w:rsidRPr="004A0810" w14:paraId="1865397B" w14:textId="77777777" w:rsidTr="00AF0B0C">
        <w:trPr>
          <w:trHeight w:val="791"/>
        </w:trPr>
        <w:tc>
          <w:tcPr>
            <w:tcW w:w="5252" w:type="dxa"/>
            <w:vAlign w:val="center"/>
          </w:tcPr>
          <w:p w14:paraId="048F11ED" w14:textId="0A3912E7" w:rsidR="00E7675C" w:rsidRPr="004A0810" w:rsidRDefault="00E7675C" w:rsidP="006C6B0E">
            <w:pPr>
              <w:spacing w:line="259" w:lineRule="auto"/>
              <w:ind w:left="43"/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How many job applications do you want to submit per month?</w:t>
            </w:r>
          </w:p>
        </w:tc>
        <w:tc>
          <w:tcPr>
            <w:tcW w:w="357" w:type="dxa"/>
            <w:vMerge/>
            <w:tcBorders>
              <w:right w:val="single" w:sz="4" w:space="0" w:color="909090"/>
            </w:tcBorders>
            <w:vAlign w:val="center"/>
          </w:tcPr>
          <w:p w14:paraId="7FAF6A1D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0786E382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5CD2A733" w14:textId="7F5DB5D8" w:rsidR="00E7675C" w:rsidRPr="004A0810" w:rsidRDefault="00E7675C" w:rsidP="00E7675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zh-CN"/>
              </w:rPr>
              <w:t>20-25</w:t>
            </w:r>
          </w:p>
        </w:tc>
      </w:tr>
      <w:tr w:rsidR="00E7675C" w:rsidRPr="004A0810" w14:paraId="503AB4D7" w14:textId="77777777" w:rsidTr="00AF0B0C">
        <w:trPr>
          <w:trHeight w:val="1358"/>
        </w:trPr>
        <w:tc>
          <w:tcPr>
            <w:tcW w:w="5252" w:type="dxa"/>
            <w:vAlign w:val="center"/>
          </w:tcPr>
          <w:p w14:paraId="0266EF6C" w14:textId="77777777" w:rsidR="00E7675C" w:rsidRPr="004A0810" w:rsidRDefault="00E7675C" w:rsidP="006C6B0E">
            <w:pPr>
              <w:spacing w:line="259" w:lineRule="auto"/>
              <w:ind w:left="43"/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What score do you aim to receive on your CV on ResumeWorded?</w:t>
            </w:r>
            <w:r w:rsidR="004A0CA6"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 xml:space="preserve"> </w:t>
            </w:r>
          </w:p>
          <w:p w14:paraId="072D59CA" w14:textId="3F576677" w:rsidR="004A0CA6" w:rsidRPr="004A0810" w:rsidRDefault="004A0CA6" w:rsidP="006C6B0E">
            <w:pPr>
              <w:spacing w:line="259" w:lineRule="auto"/>
              <w:ind w:left="43"/>
              <w:jc w:val="left"/>
              <w:textAlignment w:val="baseline"/>
              <w:rPr>
                <w:rFonts w:ascii="Calibri" w:hAnsi="Calibri" w:cs="Calibri"/>
                <w:i/>
                <w:iCs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i/>
                <w:iCs/>
                <w:color w:val="747474" w:themeColor="background2" w:themeShade="80"/>
                <w:sz w:val="24"/>
                <w:szCs w:val="28"/>
                <w:lang w:val="en-SG" w:eastAsia="en-US"/>
              </w:rPr>
              <w:t xml:space="preserve">This is a tool you will use later in the curriculum to refine your CV. You may </w:t>
            </w:r>
            <w:r w:rsidR="001C5900" w:rsidRPr="004A0810">
              <w:rPr>
                <w:rFonts w:ascii="Calibri" w:hAnsi="Calibri" w:cs="Calibri"/>
                <w:i/>
                <w:iCs/>
                <w:color w:val="747474" w:themeColor="background2" w:themeShade="80"/>
                <w:sz w:val="24"/>
                <w:szCs w:val="28"/>
                <w:lang w:val="en-SG" w:eastAsia="en-US"/>
              </w:rPr>
              <w:t xml:space="preserve">leave this for now and update once we have gone over the lesson. </w:t>
            </w:r>
          </w:p>
        </w:tc>
        <w:tc>
          <w:tcPr>
            <w:tcW w:w="357" w:type="dxa"/>
            <w:vMerge/>
            <w:tcBorders>
              <w:right w:val="single" w:sz="4" w:space="0" w:color="909090"/>
            </w:tcBorders>
            <w:vAlign w:val="center"/>
          </w:tcPr>
          <w:p w14:paraId="71DA3DAC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5C7CDE87" w14:textId="13541E18" w:rsidR="00E7675C" w:rsidRPr="004A0810" w:rsidRDefault="004A0CA6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 xml:space="preserve">[Placeholder] </w:t>
            </w: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3D71C260" w14:textId="49160DB0" w:rsidR="00E7675C" w:rsidRPr="004A0810" w:rsidRDefault="00E7675C" w:rsidP="00E7675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zh-CN"/>
              </w:rPr>
              <w:t>&gt;80</w:t>
            </w:r>
          </w:p>
        </w:tc>
      </w:tr>
      <w:tr w:rsidR="00E7675C" w:rsidRPr="004A0810" w14:paraId="71F4A37D" w14:textId="77777777" w:rsidTr="00AF0B0C">
        <w:trPr>
          <w:trHeight w:val="656"/>
        </w:trPr>
        <w:tc>
          <w:tcPr>
            <w:tcW w:w="5252" w:type="dxa"/>
            <w:vAlign w:val="center"/>
          </w:tcPr>
          <w:p w14:paraId="53C7F209" w14:textId="27E12B74" w:rsidR="00E7675C" w:rsidRPr="004A0810" w:rsidRDefault="00E7675C" w:rsidP="006C6B0E">
            <w:pPr>
              <w:spacing w:line="259" w:lineRule="auto"/>
              <w:ind w:left="43"/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How many people are you aiming to reach out to for networking purposes per month?</w:t>
            </w:r>
          </w:p>
        </w:tc>
        <w:tc>
          <w:tcPr>
            <w:tcW w:w="357" w:type="dxa"/>
            <w:vMerge/>
            <w:tcBorders>
              <w:right w:val="single" w:sz="4" w:space="0" w:color="909090"/>
            </w:tcBorders>
            <w:vAlign w:val="center"/>
          </w:tcPr>
          <w:p w14:paraId="389D3131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0174EA30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7D48EE8D" w14:textId="2E11337F" w:rsidR="00E7675C" w:rsidRPr="004A0810" w:rsidRDefault="003009AE" w:rsidP="00E7675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8-10</w:t>
            </w:r>
          </w:p>
        </w:tc>
      </w:tr>
      <w:tr w:rsidR="003009AE" w:rsidRPr="004A0810" w14:paraId="48A86BFE" w14:textId="77777777" w:rsidTr="00AF0B0C">
        <w:trPr>
          <w:trHeight w:val="656"/>
        </w:trPr>
        <w:tc>
          <w:tcPr>
            <w:tcW w:w="5252" w:type="dxa"/>
            <w:vAlign w:val="center"/>
          </w:tcPr>
          <w:p w14:paraId="4B16F54A" w14:textId="68E611D7" w:rsidR="003009AE" w:rsidRPr="004A0810" w:rsidRDefault="003009AE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How many career fair events are you aiming to attend per month?</w:t>
            </w:r>
          </w:p>
        </w:tc>
        <w:tc>
          <w:tcPr>
            <w:tcW w:w="357" w:type="dxa"/>
            <w:vMerge/>
            <w:tcBorders>
              <w:right w:val="single" w:sz="4" w:space="0" w:color="909090"/>
            </w:tcBorders>
            <w:vAlign w:val="center"/>
          </w:tcPr>
          <w:p w14:paraId="4ACCEBBA" w14:textId="77777777" w:rsidR="003009AE" w:rsidRPr="004A0810" w:rsidRDefault="003009AE" w:rsidP="00E7675C">
            <w:pPr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327C223A" w14:textId="77777777" w:rsidR="003009AE" w:rsidRPr="004A0810" w:rsidRDefault="003009AE" w:rsidP="00E7675C">
            <w:pPr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5F39D4E0" w14:textId="63AC847E" w:rsidR="003009AE" w:rsidRPr="004A0810" w:rsidRDefault="003009AE" w:rsidP="00E7675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1-2</w:t>
            </w:r>
          </w:p>
        </w:tc>
      </w:tr>
      <w:tr w:rsidR="00E7675C" w:rsidRPr="004A0810" w14:paraId="1D7423F5" w14:textId="77777777" w:rsidTr="00AF0B0C">
        <w:trPr>
          <w:trHeight w:val="539"/>
        </w:trPr>
        <w:tc>
          <w:tcPr>
            <w:tcW w:w="5252" w:type="dxa"/>
            <w:vAlign w:val="center"/>
          </w:tcPr>
          <w:p w14:paraId="5130D8FC" w14:textId="6B1079EF" w:rsidR="00E7675C" w:rsidRPr="004A0810" w:rsidRDefault="00E7675C" w:rsidP="006C6B0E">
            <w:pPr>
              <w:spacing w:line="259" w:lineRule="auto"/>
              <w:ind w:left="43"/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How many interviews do you aim to do per month?</w:t>
            </w:r>
          </w:p>
        </w:tc>
        <w:tc>
          <w:tcPr>
            <w:tcW w:w="357" w:type="dxa"/>
            <w:vMerge/>
            <w:tcBorders>
              <w:right w:val="single" w:sz="4" w:space="0" w:color="909090"/>
            </w:tcBorders>
            <w:vAlign w:val="center"/>
          </w:tcPr>
          <w:p w14:paraId="5A012F03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bottom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7A755C67" w14:textId="77777777" w:rsidR="00E7675C" w:rsidRPr="004A0810" w:rsidRDefault="00E7675C" w:rsidP="00E7675C">
            <w:pPr>
              <w:jc w:val="left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bottom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0366E537" w14:textId="6A2A8581" w:rsidR="00E7675C" w:rsidRPr="004A0810" w:rsidRDefault="00E7675C" w:rsidP="00E7675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zh-CN"/>
              </w:rPr>
              <w:t>5-10</w:t>
            </w:r>
          </w:p>
        </w:tc>
      </w:tr>
      <w:tr w:rsidR="003A1109" w:rsidRPr="004A0810" w14:paraId="70942A36" w14:textId="77777777" w:rsidTr="00AF0B0C">
        <w:trPr>
          <w:trHeight w:val="50"/>
        </w:trPr>
        <w:tc>
          <w:tcPr>
            <w:tcW w:w="5252" w:type="dxa"/>
            <w:vAlign w:val="center"/>
          </w:tcPr>
          <w:p w14:paraId="2527018D" w14:textId="77777777" w:rsidR="00AF0B0C" w:rsidRPr="004A0810" w:rsidRDefault="00AF0B0C" w:rsidP="00AF0B0C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en-US"/>
              </w:rPr>
              <w:t>What salary range are you aiming for in your job applications?</w:t>
            </w:r>
          </w:p>
          <w:p w14:paraId="306B6ACE" w14:textId="77777777" w:rsidR="003A1109" w:rsidRPr="004A0810" w:rsidRDefault="003A1109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357" w:type="dxa"/>
            <w:tcBorders>
              <w:right w:val="single" w:sz="4" w:space="0" w:color="909090"/>
            </w:tcBorders>
            <w:vAlign w:val="center"/>
          </w:tcPr>
          <w:p w14:paraId="23ED410C" w14:textId="77777777" w:rsidR="003A1109" w:rsidRPr="004A0810" w:rsidRDefault="003A1109" w:rsidP="00E7675C">
            <w:pPr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1516" w:type="dxa"/>
            <w:tcBorders>
              <w:top w:val="single" w:sz="4" w:space="0" w:color="909090"/>
              <w:left w:val="single" w:sz="4" w:space="0" w:color="909090"/>
              <w:bottom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5FE52586" w14:textId="77777777" w:rsidR="003A1109" w:rsidRPr="004A0810" w:rsidRDefault="003A1109" w:rsidP="00E7675C">
            <w:pPr>
              <w:textAlignment w:val="baseline"/>
              <w:rPr>
                <w:rFonts w:ascii="Calibri" w:hAnsi="Calibri" w:cs="Calibri"/>
                <w:sz w:val="24"/>
                <w:szCs w:val="28"/>
                <w:lang w:val="en-SG" w:eastAsia="en-US"/>
              </w:rPr>
            </w:pPr>
          </w:p>
        </w:tc>
        <w:tc>
          <w:tcPr>
            <w:tcW w:w="2230" w:type="dxa"/>
            <w:tcBorders>
              <w:top w:val="single" w:sz="4" w:space="0" w:color="909090"/>
              <w:left w:val="single" w:sz="4" w:space="0" w:color="909090"/>
              <w:bottom w:val="single" w:sz="4" w:space="0" w:color="909090"/>
              <w:right w:val="single" w:sz="4" w:space="0" w:color="909090"/>
            </w:tcBorders>
            <w:shd w:val="clear" w:color="auto" w:fill="ECF9FE"/>
            <w:vAlign w:val="center"/>
          </w:tcPr>
          <w:p w14:paraId="74DD8069" w14:textId="2060B94E" w:rsidR="003A1109" w:rsidRPr="004A0810" w:rsidRDefault="00AF0B0C" w:rsidP="00AF0B0C">
            <w:pPr>
              <w:jc w:val="center"/>
              <w:textAlignment w:val="baseline"/>
              <w:rPr>
                <w:rFonts w:ascii="Calibri" w:hAnsi="Calibri" w:cs="Calibri"/>
                <w:sz w:val="24"/>
                <w:szCs w:val="28"/>
                <w:lang w:val="en-SG" w:eastAsia="zh-CN"/>
              </w:rPr>
            </w:pPr>
            <w:r w:rsidRPr="004A0810">
              <w:rPr>
                <w:rFonts w:ascii="Calibri" w:hAnsi="Calibri" w:cs="Calibri"/>
                <w:sz w:val="24"/>
                <w:szCs w:val="28"/>
                <w:lang w:val="en-SG" w:eastAsia="zh-CN"/>
              </w:rPr>
              <w:t>&gt;3,000 RM/month</w:t>
            </w:r>
          </w:p>
        </w:tc>
      </w:tr>
    </w:tbl>
    <w:p w14:paraId="6D4B2479" w14:textId="3A7B2FC5" w:rsidR="006C6B0E" w:rsidRPr="004A0810" w:rsidRDefault="006C6B0E">
      <w:pPr>
        <w:spacing w:after="160" w:line="259" w:lineRule="auto"/>
        <w:rPr>
          <w:rFonts w:ascii="Calibri" w:hAnsi="Calibri" w:cs="Calibri"/>
          <w:b/>
          <w:bCs/>
          <w:sz w:val="32"/>
          <w:szCs w:val="32"/>
          <w:lang w:val="en-SG" w:eastAsia="en-US"/>
        </w:rPr>
      </w:pPr>
    </w:p>
    <w:p w14:paraId="6D04262A" w14:textId="77777777" w:rsidR="003009AE" w:rsidRPr="004A0810" w:rsidRDefault="003009AE">
      <w:pPr>
        <w:spacing w:after="160" w:line="259" w:lineRule="auto"/>
        <w:rPr>
          <w:rFonts w:ascii="Calibri" w:hAnsi="Calibri" w:cs="Calibri"/>
          <w:b/>
          <w:bCs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sz w:val="32"/>
          <w:szCs w:val="32"/>
          <w:lang w:val="en-SG" w:eastAsia="en-US"/>
        </w:rPr>
        <w:br w:type="page"/>
      </w:r>
    </w:p>
    <w:p w14:paraId="07F7FF5E" w14:textId="55A31908" w:rsidR="0099186C" w:rsidRPr="004A0810" w:rsidRDefault="0099186C" w:rsidP="00551177">
      <w:pPr>
        <w:spacing w:before="300" w:line="259" w:lineRule="auto"/>
        <w:jc w:val="both"/>
        <w:textAlignment w:val="baseline"/>
        <w:rPr>
          <w:rFonts w:ascii="Calibri" w:hAnsi="Calibri" w:cs="Calibri"/>
          <w:i/>
          <w:iCs/>
          <w:sz w:val="24"/>
          <w:lang w:val="en-SG" w:eastAsia="en-US"/>
        </w:rPr>
      </w:pPr>
      <w:r w:rsidRPr="004A0810">
        <w:rPr>
          <w:rFonts w:ascii="Calibri" w:hAnsi="Calibri" w:cs="Calibri"/>
          <w:b/>
          <w:bCs/>
          <w:sz w:val="32"/>
          <w:szCs w:val="32"/>
          <w:lang w:val="en-SG" w:eastAsia="en-US"/>
        </w:rPr>
        <w:lastRenderedPageBreak/>
        <w:t xml:space="preserve">Tracking your progress: </w:t>
      </w:r>
      <w:r w:rsidR="003009AE" w:rsidRPr="004A0810">
        <w:rPr>
          <w:rFonts w:ascii="Calibri" w:hAnsi="Calibri" w:cs="Calibri"/>
          <w:i/>
          <w:iCs/>
          <w:sz w:val="24"/>
          <w:lang w:val="en-SG" w:eastAsia="en-US"/>
        </w:rPr>
        <w:t>(to be filled during Pulse Checks)</w:t>
      </w:r>
    </w:p>
    <w:p w14:paraId="3C5CFCFC" w14:textId="56622F9B" w:rsidR="00551177" w:rsidRPr="004A0810" w:rsidRDefault="00551177" w:rsidP="00551177">
      <w:pPr>
        <w:spacing w:after="300" w:line="259" w:lineRule="auto"/>
        <w:jc w:val="both"/>
        <w:textAlignment w:val="baseline"/>
        <w:rPr>
          <w:rFonts w:ascii="Calibri" w:hAnsi="Calibri" w:cs="Calibri"/>
          <w:b/>
          <w:bCs/>
          <w:sz w:val="32"/>
          <w:szCs w:val="32"/>
          <w:lang w:val="en-SG" w:eastAsia="en-US"/>
        </w:rPr>
      </w:pPr>
      <w:r w:rsidRPr="004A0810">
        <w:rPr>
          <w:rFonts w:ascii="Calibri" w:hAnsi="Calibri" w:cs="Calibri"/>
          <w:b/>
          <w:bCs/>
          <w:noProof/>
          <w:sz w:val="32"/>
          <w:szCs w:val="32"/>
          <w:lang w:val="en-SG" w:eastAsia="en-US"/>
        </w:rPr>
        <mc:AlternateContent>
          <mc:Choice Requires="wpg">
            <w:drawing>
              <wp:inline distT="0" distB="0" distL="0" distR="0" wp14:anchorId="0FC921E8" wp14:editId="1D5B1005">
                <wp:extent cx="5943600" cy="58420"/>
                <wp:effectExtent l="0" t="19050" r="95250" b="55880"/>
                <wp:docPr id="1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420"/>
                          <a:chOff x="0" y="0"/>
                          <a:chExt cx="4278359" cy="45719"/>
                        </a:xfrm>
                      </wpg:grpSpPr>
                      <wps:wsp>
                        <wps:cNvPr id="14" name="Rectangle: Rounded Corners 14"/>
                        <wps:cNvSpPr/>
                        <wps:spPr>
                          <a:xfrm>
                            <a:off x="0" y="0"/>
                            <a:ext cx="2352722" cy="45719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53D64"/>
                          </a:solidFill>
                          <a:ln w="9525" cap="rnd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ap="rnd" cmpd="sng" algn="ctr">
                                <a:solidFill>
                                  <a:srgbClr val="29BA7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17259" tIns="58630" rIns="117259" bIns="5863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>
                          <a:cxnSpLocks/>
                        </wps:cNvCnPr>
                        <wps:spPr>
                          <a:xfrm flipV="1">
                            <a:off x="2352722" y="22859"/>
                            <a:ext cx="1925637" cy="0"/>
                          </a:xfrm>
                          <a:prstGeom prst="line">
                            <a:avLst/>
                          </a:prstGeom>
                          <a:ln w="16286" cap="rnd">
                            <a:solidFill>
                              <a:srgbClr val="0F9ED5"/>
                            </a:solidFill>
                            <a:prstDash val="sysDash"/>
                            <a:round/>
                            <a:tailEnd type="diamond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6808ED78" id="Group 7" o:spid="_x0000_s1026" style="width:468pt;height:4.6pt;mso-position-horizontal-relative:char;mso-position-vertical-relative:line" coordsize="4278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">
                <v:roundrect id="Rectangle: Rounded Corners 14" o:spid="_x0000_s1027" style="position:absolute;width:23527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" fillcolor="#153d64" stroked="f" strokecolor="#29ba74">
                  <v:stroke endcap="round"/>
                  <v:textbox inset="3.25719mm,1.62861mm,3.25719mm,1.62861mm"/>
                </v:roundrect>
                <v:line id="Straight Connector 15" o:spid="_x0000_s1028" style="position:absolute;flip:y;visibility:visible;mso-wrap-style:square" from="23527,228" to="42783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" strokecolor="#0f9ed5" strokeweight=".45239mm">
                  <v:stroke dashstyle="3 1" endarrow="diamond" endarrowwidth="wide" endarrowlength="long" endcap="round"/>
                  <o:lock v:ext="edit" shapetype="f"/>
                </v:line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4C1C0E" w:rsidRPr="004A0810" w14:paraId="0AE45908" w14:textId="483ADC6E" w:rsidTr="001A3482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1527464C" w14:textId="6C9E9ED7" w:rsidR="004C1C0E" w:rsidRPr="004A0810" w:rsidRDefault="002C6C73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Career Journey </w:t>
            </w:r>
            <w:r w:rsidR="00C96C9D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P</w:t>
            </w:r>
            <w:r w:rsidR="00050422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ulse </w:t>
            </w:r>
            <w:r w:rsidR="00C96C9D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C</w:t>
            </w:r>
            <w:r w:rsidR="00050422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heck </w:t>
            </w:r>
            <w:r w:rsidR="00C96C9D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#</w:t>
            </w:r>
            <w:r w:rsidR="00050422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>1:</w:t>
            </w: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 Write 2-3 actions you want to take </w:t>
            </w:r>
            <w:r w:rsidR="00C96C9D"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in the next month to ensure you are on track to achieve your goals. </w:t>
            </w:r>
          </w:p>
        </w:tc>
      </w:tr>
      <w:tr w:rsidR="001A3482" w:rsidRPr="004A0810" w14:paraId="3DBEEEB0" w14:textId="605F8118" w:rsidTr="00050422">
        <w:trPr>
          <w:trHeight w:val="1053"/>
        </w:trPr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4" w:space="0" w:color="auto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76DDBF5A" w14:textId="77777777" w:rsidR="001A3482" w:rsidRPr="004A0810" w:rsidRDefault="001A3482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62C634DA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6D9FAA2D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63EC8E77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105E8297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5691C226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0690C133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2632CC0F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5FD688E8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2942A710" w14:textId="77777777" w:rsidR="00C96C9D" w:rsidRPr="004A0810" w:rsidRDefault="00C96C9D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4AE86D01" w14:textId="58EA9E9F" w:rsidR="001A3482" w:rsidRPr="004A0810" w:rsidRDefault="001A3482" w:rsidP="006C6B0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color w:val="FFFFFF" w:themeColor="background1"/>
                <w:sz w:val="24"/>
                <w:lang w:val="en-SG" w:eastAsia="zh-CN"/>
              </w:rPr>
            </w:pPr>
          </w:p>
        </w:tc>
      </w:tr>
    </w:tbl>
    <w:p w14:paraId="06FF230E" w14:textId="30B69967" w:rsidR="008D0CFB" w:rsidRPr="004A0810" w:rsidRDefault="008D0CFB" w:rsidP="004F5E60">
      <w:pPr>
        <w:rPr>
          <w:lang w:val="en-SG" w:eastAsia="en-US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C96C9D" w:rsidRPr="004A0810" w14:paraId="47E5AD82" w14:textId="77777777" w:rsidTr="00A9575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4B20E45D" w14:textId="6FDB2031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Career Journey Pulse Check #2: Write 2-3 actions you want to take in the next month to ensure you are on track to achieve your goals. </w:t>
            </w:r>
          </w:p>
        </w:tc>
      </w:tr>
      <w:tr w:rsidR="00C96C9D" w:rsidRPr="004A0810" w14:paraId="3C003331" w14:textId="77777777" w:rsidTr="00A9575E">
        <w:trPr>
          <w:trHeight w:val="1053"/>
        </w:trPr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4" w:space="0" w:color="auto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513E3961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5B2C2051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46E0BAB6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10C3DA31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516C2D77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3667B88D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441FCA4C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7CE1AACE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7BC5C2FF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12A08D9E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3465AF3B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color w:val="FFFFFF" w:themeColor="background1"/>
                <w:sz w:val="24"/>
                <w:lang w:val="en-SG" w:eastAsia="zh-CN"/>
              </w:rPr>
            </w:pPr>
          </w:p>
        </w:tc>
      </w:tr>
    </w:tbl>
    <w:p w14:paraId="03CE469E" w14:textId="41F7FDB6" w:rsidR="00C96C9D" w:rsidRPr="004A0810" w:rsidRDefault="00C96C9D" w:rsidP="004F5E60">
      <w:pPr>
        <w:rPr>
          <w:lang w:val="en-SG" w:eastAsia="en-US"/>
        </w:rPr>
      </w:pPr>
    </w:p>
    <w:p w14:paraId="61CCF46D" w14:textId="77777777" w:rsidR="00C96C9D" w:rsidRPr="004A0810" w:rsidRDefault="00C96C9D">
      <w:pPr>
        <w:spacing w:after="160" w:line="259" w:lineRule="auto"/>
        <w:rPr>
          <w:lang w:val="en-SG" w:eastAsia="en-US"/>
        </w:rPr>
      </w:pPr>
      <w:r w:rsidRPr="004A0810">
        <w:rPr>
          <w:lang w:val="en-SG" w:eastAsia="en-US"/>
        </w:rPr>
        <w:br w:type="page"/>
      </w:r>
    </w:p>
    <w:p w14:paraId="66F78D63" w14:textId="77777777" w:rsidR="00946E22" w:rsidRPr="004A0810" w:rsidRDefault="00946E22" w:rsidP="004F5E60">
      <w:pPr>
        <w:rPr>
          <w:lang w:val="en-SG" w:eastAsia="en-US"/>
        </w:rPr>
      </w:pPr>
    </w:p>
    <w:p w14:paraId="3BF586C4" w14:textId="77777777" w:rsidR="00C96C9D" w:rsidRPr="004A0810" w:rsidRDefault="00C96C9D" w:rsidP="004F5E60">
      <w:pPr>
        <w:rPr>
          <w:lang w:val="en-SG" w:eastAsia="en-US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9344"/>
      </w:tblGrid>
      <w:tr w:rsidR="00C96C9D" w:rsidRPr="004A0810" w14:paraId="6481C011" w14:textId="77777777" w:rsidTr="00A9575E"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0E2841" w:themeFill="text2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3C856508" w14:textId="704CAEC3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</w:pPr>
            <w:r w:rsidRPr="004A0810">
              <w:rPr>
                <w:rFonts w:ascii="Calibri" w:hAnsi="Calibri" w:cs="Calibri"/>
                <w:b/>
                <w:bCs/>
                <w:sz w:val="24"/>
                <w:lang w:val="en-SG" w:eastAsia="zh-CN"/>
              </w:rPr>
              <w:t xml:space="preserve">Career Journey Pulse Check #3: Write 2-3 actions you want to take in the next month to ensure you are on track to achieve your goals. </w:t>
            </w:r>
          </w:p>
        </w:tc>
      </w:tr>
      <w:tr w:rsidR="00C96C9D" w:rsidRPr="004A0810" w14:paraId="27631548" w14:textId="77777777" w:rsidTr="00A9575E">
        <w:trPr>
          <w:trHeight w:val="1053"/>
        </w:trPr>
        <w:tc>
          <w:tcPr>
            <w:tcW w:w="9344" w:type="dxa"/>
            <w:tcBorders>
              <w:top w:val="single" w:sz="6" w:space="0" w:color="909090"/>
              <w:left w:val="single" w:sz="6" w:space="0" w:color="909090"/>
              <w:bottom w:val="single" w:sz="4" w:space="0" w:color="auto"/>
              <w:right w:val="single" w:sz="6" w:space="0" w:color="909090"/>
            </w:tcBorders>
            <w:shd w:val="clear" w:color="auto" w:fill="ECF9FE"/>
            <w:tcMar>
              <w:top w:w="45" w:type="dxa"/>
              <w:left w:w="0" w:type="dxa"/>
              <w:bottom w:w="45" w:type="dxa"/>
              <w:right w:w="0" w:type="dxa"/>
            </w:tcMar>
          </w:tcPr>
          <w:p w14:paraId="60B2360C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2FD05D73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679DDE9D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01AD0C7B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1917D45E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2E722512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2E96325E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37ABD7D3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6C04FCED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166804B0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sz w:val="24"/>
                <w:lang w:val="en-SG" w:eastAsia="zh-CN"/>
              </w:rPr>
            </w:pPr>
          </w:p>
          <w:p w14:paraId="2F889FB1" w14:textId="77777777" w:rsidR="00C96C9D" w:rsidRPr="004A0810" w:rsidRDefault="00C96C9D" w:rsidP="00A9575E">
            <w:pPr>
              <w:spacing w:line="259" w:lineRule="auto"/>
              <w:ind w:left="43"/>
              <w:textAlignment w:val="baseline"/>
              <w:rPr>
                <w:rFonts w:ascii="Calibri" w:hAnsi="Calibri" w:cs="Calibri"/>
                <w:color w:val="FFFFFF" w:themeColor="background1"/>
                <w:sz w:val="24"/>
                <w:lang w:val="en-SG" w:eastAsia="zh-CN"/>
              </w:rPr>
            </w:pPr>
          </w:p>
        </w:tc>
      </w:tr>
    </w:tbl>
    <w:p w14:paraId="0C874597" w14:textId="77777777" w:rsidR="00C96C9D" w:rsidRPr="004A0810" w:rsidRDefault="00C96C9D" w:rsidP="004F5E60">
      <w:pPr>
        <w:rPr>
          <w:lang w:val="en-SG" w:eastAsia="en-US"/>
        </w:rPr>
      </w:pPr>
    </w:p>
    <w:sectPr w:rsidR="00C96C9D" w:rsidRPr="004A0810" w:rsidSect="00134E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00EADC" w14:textId="77777777" w:rsidR="00A41000" w:rsidRDefault="00A41000" w:rsidP="005C281F">
      <w:r>
        <w:separator/>
      </w:r>
    </w:p>
  </w:endnote>
  <w:endnote w:type="continuationSeparator" w:id="0">
    <w:p w14:paraId="5AAD0ACA" w14:textId="77777777" w:rsidR="00A41000" w:rsidRDefault="00A41000" w:rsidP="005C281F">
      <w:r>
        <w:continuationSeparator/>
      </w:r>
    </w:p>
  </w:endnote>
  <w:endnote w:type="continuationNotice" w:id="1">
    <w:p w14:paraId="4847FD00" w14:textId="77777777" w:rsidR="00A41000" w:rsidRDefault="00A410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nderson BCG Serif">
    <w:panose1 w:val="02030502050406020204"/>
    <w:charset w:val="00"/>
    <w:family w:val="roman"/>
    <w:pitch w:val="variable"/>
    <w:sig w:usb0="A000006F" w:usb1="D000E06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43B4" w14:textId="77777777" w:rsidR="00CA59AE" w:rsidRDefault="00CA59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F34BC" w14:textId="77777777" w:rsidR="00CA59AE" w:rsidRDefault="00CA59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E1D497" w14:textId="77777777" w:rsidR="00CA59AE" w:rsidRDefault="00CA59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96F53F" w14:textId="77777777" w:rsidR="00A41000" w:rsidRDefault="00A41000" w:rsidP="005C281F">
      <w:r>
        <w:separator/>
      </w:r>
    </w:p>
  </w:footnote>
  <w:footnote w:type="continuationSeparator" w:id="0">
    <w:p w14:paraId="26638142" w14:textId="77777777" w:rsidR="00A41000" w:rsidRDefault="00A41000" w:rsidP="005C281F">
      <w:r>
        <w:continuationSeparator/>
      </w:r>
    </w:p>
  </w:footnote>
  <w:footnote w:type="continuationNotice" w:id="1">
    <w:p w14:paraId="2A252942" w14:textId="77777777" w:rsidR="00A41000" w:rsidRDefault="00A41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D19B2" w14:textId="77777777" w:rsidR="00CA59AE" w:rsidRDefault="00CA59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1246A" w14:textId="3784AA46" w:rsidR="004848F0" w:rsidRDefault="004848F0">
    <w:pPr>
      <w:pStyle w:val="Header"/>
    </w:pPr>
    <w:r w:rsidRPr="004848F0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851272" wp14:editId="4536EF8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195820" cy="9468485"/>
              <wp:effectExtent l="0" t="0" r="5080" b="0"/>
              <wp:wrapNone/>
              <wp:docPr id="16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95820" cy="9468485"/>
                        <a:chOff x="0" y="0"/>
                        <a:chExt cx="6487323" cy="9874399"/>
                      </a:xfrm>
                    </wpg:grpSpPr>
                    <wps:wsp>
                      <wps:cNvPr id="17" name="Rectangle 17"/>
                      <wps:cNvSpPr/>
                      <wps:spPr>
                        <a:xfrm>
                          <a:off x="139035" y="107622"/>
                          <a:ext cx="6194738" cy="9659155"/>
                        </a:xfrm>
                        <a:prstGeom prst="rect">
                          <a:avLst/>
                        </a:prstGeom>
                        <a:noFill/>
                        <a:ln w="57150" cap="rnd" cmpd="sng" algn="ctr">
                          <a:solidFill>
                            <a:srgbClr val="153D6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6194738"/>
                                    <a:gd name="connsiteY0" fmla="*/ 0 h 9659155"/>
                                    <a:gd name="connsiteX1" fmla="*/ 6194738 w 6194738"/>
                                    <a:gd name="connsiteY1" fmla="*/ 0 h 9659155"/>
                                    <a:gd name="connsiteX2" fmla="*/ 6194738 w 6194738"/>
                                    <a:gd name="connsiteY2" fmla="*/ 9659155 h 9659155"/>
                                    <a:gd name="connsiteX3" fmla="*/ 0 w 6194738"/>
                                    <a:gd name="connsiteY3" fmla="*/ 9659155 h 9659155"/>
                                    <a:gd name="connsiteX4" fmla="*/ 0 w 6194738"/>
                                    <a:gd name="connsiteY4" fmla="*/ 0 h 96591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6194738" h="9659155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752599" y="118645"/>
                                        <a:pt x="5140421" y="116012"/>
                                        <a:pt x="6194738" y="0"/>
                                      </a:cubicBezTo>
                                      <a:cubicBezTo>
                                        <a:pt x="6061856" y="1911953"/>
                                        <a:pt x="6279689" y="6580157"/>
                                        <a:pt x="6194738" y="9659155"/>
                                      </a:cubicBezTo>
                                      <a:cubicBezTo>
                                        <a:pt x="5065870" y="9793755"/>
                                        <a:pt x="2854742" y="9501959"/>
                                        <a:pt x="0" y="9659155"/>
                                      </a:cubicBezTo>
                                      <a:cubicBezTo>
                                        <a:pt x="-20187" y="6429212"/>
                                        <a:pt x="-152480" y="229613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9BA74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Half Frame 18"/>
                      <wps:cNvSpPr/>
                      <wps:spPr>
                        <a:xfrm rot="10800000">
                          <a:off x="5062393" y="8449469"/>
                          <a:ext cx="1424930" cy="1424930"/>
                        </a:xfrm>
                        <a:prstGeom prst="halfFrame">
                          <a:avLst>
                            <a:gd name="adj1" fmla="val 16619"/>
                            <a:gd name="adj2" fmla="val 15601"/>
                          </a:avLst>
                        </a:prstGeom>
                        <a:solidFill>
                          <a:srgbClr val="215E99"/>
                        </a:solidFill>
                        <a:ln w="9525" cap="rnd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Half Frame 20"/>
                      <wps:cNvSpPr/>
                      <wps:spPr>
                        <a:xfrm>
                          <a:off x="0" y="0"/>
                          <a:ext cx="1424930" cy="1424930"/>
                        </a:xfrm>
                        <a:prstGeom prst="halfFrame">
                          <a:avLst>
                            <a:gd name="adj1" fmla="val 16619"/>
                            <a:gd name="adj2" fmla="val 15601"/>
                          </a:avLst>
                        </a:prstGeom>
                        <a:solidFill>
                          <a:srgbClr val="215E99"/>
                        </a:solidFill>
                        <a:ln w="9525" cap="rnd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rto="http://schemas.microsoft.com/office/word/2006/arto">
          <w:pict>
            <v:group w14:anchorId="3F8AE1C8" id="Group 8" o:spid="_x0000_s1026" style="position:absolute;margin-left:0;margin-top:0;width:566.6pt;height:745.55pt;z-index:251659264;mso-position-horizontal:center;mso-position-horizontal-relative:margin;mso-position-vertical:center;mso-position-vertical-relative:margin" coordsize="64873,9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">
              <v:rect id="Rectangle 17" o:spid="_x0000_s1027" style="position:absolute;left:1390;top:1076;width:61947;height:96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" filled="f" fillcolor="#29ba74" strokecolor="#153d64" strokeweight="4.5pt">
                <v:stroke joinstyle="round" endcap="round"/>
              </v:rect>
              <v:shape id="Half Frame 18" o:spid="_x0000_s1028" style="position:absolute;left:50623;top:84494;width:14250;height:14249;rotation:180;visibility:visible;mso-wrap-style:square;v-text-anchor:middle" coordsize="1424930,142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" path="m,l1424930,,1188121,236809r-965818,l222303,1202627,,1424930,,xe" fillcolor="#215e99" stroked="f">
                <v:stroke endcap="round"/>
                <v:path arrowok="t" o:connecttype="custom" o:connectlocs="0,0;1424930,0;1188121,236809;222303,236809;222303,1202627;0,1424930;0,0" o:connectangles="0,0,0,0,0,0,0"/>
              </v:shape>
              <v:shape id="Half Frame 20" o:spid="_x0000_s1029" style="position:absolute;width:14249;height:14249;visibility:visible;mso-wrap-style:square;v-text-anchor:middle" coordsize="1424930,142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" path="m,l1424930,,1188121,236809r-965818,l222303,1202627,,1424930,,xe" fillcolor="#215e99" stroked="f">
                <v:stroke endcap="round"/>
                <v:path arrowok="t" o:connecttype="custom" o:connectlocs="0,0;1424930,0;1188121,236809;222303,236809;222303,1202627;0,1424930;0,0" o:connectangles="0,0,0,0,0,0,0"/>
              </v:shape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459D6" w14:textId="77777777" w:rsidR="00CA59AE" w:rsidRDefault="00CA59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7000F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FFC1F0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EEE9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3EBB7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544C6A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4A10C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DA306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862E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0E75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E227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051B4"/>
    <w:multiLevelType w:val="hybridMultilevel"/>
    <w:tmpl w:val="51BA9DF8"/>
    <w:lvl w:ilvl="0" w:tplc="B182514A">
      <w:start w:val="1"/>
      <w:numFmt w:val="bullet"/>
      <w:lvlRestart w:val="0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05DD311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614460"/>
    <w:multiLevelType w:val="hybridMultilevel"/>
    <w:tmpl w:val="D88C2A9C"/>
    <w:lvl w:ilvl="0" w:tplc="EC46E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4CA825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964EB9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F9B8D4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C5E46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61127F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35706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94F06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040A4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3" w15:restartNumberingAfterBreak="0">
    <w:nsid w:val="0ACF60FA"/>
    <w:multiLevelType w:val="hybridMultilevel"/>
    <w:tmpl w:val="9B3CB620"/>
    <w:lvl w:ilvl="0" w:tplc="6088DB84">
      <w:start w:val="1"/>
      <w:numFmt w:val="bullet"/>
      <w:pStyle w:val="Bullet3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F67F5E"/>
    <w:multiLevelType w:val="multilevel"/>
    <w:tmpl w:val="8550DB8A"/>
    <w:lvl w:ilvl="0">
      <w:start w:val="1"/>
      <w:numFmt w:val="decimal"/>
      <w:pStyle w:val="Heading1"/>
      <w:lvlText w:val="%1"/>
      <w:lvlJc w:val="left"/>
      <w:pPr>
        <w:tabs>
          <w:tab w:val="num" w:pos="284"/>
        </w:tabs>
        <w:ind w:left="284" w:hanging="284"/>
      </w:pPr>
      <w:rPr>
        <w:rFonts w:ascii="Henderson BCG Serif" w:hAnsi="Henderson BCG Serif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Henderson BCG Serif" w:hAnsi="Henderson BCG Serif" w:hint="default"/>
        <w:b/>
        <w:i w:val="0"/>
        <w:sz w:val="2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ascii="Henderson BCG Serif" w:hAnsi="Henderson BCG Serif" w:hint="default"/>
        <w:b/>
        <w:i w:val="0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ascii="Henderson BCG Serif" w:hAnsi="Henderson BCG Serif" w:hint="default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18"/>
        </w:tabs>
        <w:ind w:left="1418" w:hanging="1418"/>
      </w:pPr>
      <w:rPr>
        <w:rFonts w:ascii="Henderson BCG Serif" w:hAnsi="Henderson BCG Serif" w:hint="default"/>
        <w:b w:val="0"/>
        <w:i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3960" w:hanging="1440"/>
      </w:pPr>
      <w:rPr>
        <w:rFonts w:hint="default"/>
      </w:rPr>
    </w:lvl>
  </w:abstractNum>
  <w:abstractNum w:abstractNumId="15" w15:restartNumberingAfterBreak="0">
    <w:nsid w:val="0FE15E7C"/>
    <w:multiLevelType w:val="multilevel"/>
    <w:tmpl w:val="0D528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04239A"/>
    <w:multiLevelType w:val="multilevel"/>
    <w:tmpl w:val="E50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05960E0"/>
    <w:multiLevelType w:val="hybridMultilevel"/>
    <w:tmpl w:val="81B69E9E"/>
    <w:lvl w:ilvl="0" w:tplc="F00235F4">
      <w:start w:val="1"/>
      <w:numFmt w:val="bullet"/>
      <w:lvlRestart w:val="0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160275D"/>
    <w:multiLevelType w:val="hybridMultilevel"/>
    <w:tmpl w:val="C858760C"/>
    <w:lvl w:ilvl="0" w:tplc="24ECBE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4BEE49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8F52C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040453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D79C3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30D6CB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A118B4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09542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0D8885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19" w15:restartNumberingAfterBreak="0">
    <w:nsid w:val="30CB1412"/>
    <w:multiLevelType w:val="hybridMultilevel"/>
    <w:tmpl w:val="35E60830"/>
    <w:lvl w:ilvl="0" w:tplc="96C8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E408C6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29A2A3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F1F4E0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BC407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B608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EFEAA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A7389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23C6A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20" w15:restartNumberingAfterBreak="0">
    <w:nsid w:val="35680BA9"/>
    <w:multiLevelType w:val="hybridMultilevel"/>
    <w:tmpl w:val="DD547B9E"/>
    <w:lvl w:ilvl="0" w:tplc="555AEF5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90B26"/>
    <w:multiLevelType w:val="hybridMultilevel"/>
    <w:tmpl w:val="AC560798"/>
    <w:lvl w:ilvl="0" w:tplc="1E34098A">
      <w:start w:val="1"/>
      <w:numFmt w:val="bullet"/>
      <w:lvlRestart w:val="0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22" w15:restartNumberingAfterBreak="0">
    <w:nsid w:val="3A905FC2"/>
    <w:multiLevelType w:val="hybridMultilevel"/>
    <w:tmpl w:val="23A0F2E6"/>
    <w:lvl w:ilvl="0" w:tplc="E96EAE3A">
      <w:start w:val="1"/>
      <w:numFmt w:val="bullet"/>
      <w:pStyle w:val="Bullet1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D7089E"/>
    <w:multiLevelType w:val="hybridMultilevel"/>
    <w:tmpl w:val="98DE140C"/>
    <w:lvl w:ilvl="0" w:tplc="0EF658E4">
      <w:start w:val="1"/>
      <w:numFmt w:val="bullet"/>
      <w:lvlRestart w:val="0"/>
      <w:lvlText w:val=""/>
      <w:lvlJc w:val="left"/>
      <w:pPr>
        <w:tabs>
          <w:tab w:val="num" w:pos="822"/>
        </w:tabs>
        <w:ind w:left="822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24" w15:restartNumberingAfterBreak="0">
    <w:nsid w:val="425C7889"/>
    <w:multiLevelType w:val="multilevel"/>
    <w:tmpl w:val="0409001F"/>
    <w:numStyleLink w:val="111111"/>
  </w:abstractNum>
  <w:abstractNum w:abstractNumId="25" w15:restartNumberingAfterBreak="0">
    <w:nsid w:val="443B47DD"/>
    <w:multiLevelType w:val="hybridMultilevel"/>
    <w:tmpl w:val="89AAB174"/>
    <w:lvl w:ilvl="0" w:tplc="3CC25D6A">
      <w:start w:val="1"/>
      <w:numFmt w:val="bullet"/>
      <w:pStyle w:val="Bullet2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2D6410"/>
    <w:multiLevelType w:val="hybridMultilevel"/>
    <w:tmpl w:val="BB567292"/>
    <w:lvl w:ilvl="0" w:tplc="390AA558">
      <w:start w:val="1"/>
      <w:numFmt w:val="bullet"/>
      <w:lvlRestart w:val="0"/>
      <w:lvlText w:val=""/>
      <w:lvlJc w:val="left"/>
      <w:pPr>
        <w:tabs>
          <w:tab w:val="num" w:pos="822"/>
        </w:tabs>
        <w:ind w:left="822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27" w15:restartNumberingAfterBreak="0">
    <w:nsid w:val="4F290C51"/>
    <w:multiLevelType w:val="multilevel"/>
    <w:tmpl w:val="5B0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D07C39"/>
    <w:multiLevelType w:val="hybridMultilevel"/>
    <w:tmpl w:val="E1E23208"/>
    <w:lvl w:ilvl="0" w:tplc="208E583E">
      <w:start w:val="1"/>
      <w:numFmt w:val="bullet"/>
      <w:lvlRestart w:val="0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57966C1C"/>
    <w:multiLevelType w:val="multilevel"/>
    <w:tmpl w:val="68226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592912"/>
    <w:multiLevelType w:val="multilevel"/>
    <w:tmpl w:val="86BC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217004"/>
    <w:multiLevelType w:val="hybridMultilevel"/>
    <w:tmpl w:val="4D262C8C"/>
    <w:lvl w:ilvl="0" w:tplc="4DB23E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2F9AB2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57E8E9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87207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FDE0F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3D9602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DBDE87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4EAA5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4A143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32" w15:restartNumberingAfterBreak="0">
    <w:nsid w:val="5DAC627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44B681E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4" w15:restartNumberingAfterBreak="0">
    <w:nsid w:val="646C5083"/>
    <w:multiLevelType w:val="multilevel"/>
    <w:tmpl w:val="E42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0129AE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6" w15:restartNumberingAfterBreak="0">
    <w:nsid w:val="674E6666"/>
    <w:multiLevelType w:val="hybridMultilevel"/>
    <w:tmpl w:val="3B6C1CA4"/>
    <w:lvl w:ilvl="0" w:tplc="35042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AF42E9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82B4AD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0DAE2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379A5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8902A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2CB81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80B65A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0B04D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37" w15:restartNumberingAfterBreak="0">
    <w:nsid w:val="68167203"/>
    <w:multiLevelType w:val="hybridMultilevel"/>
    <w:tmpl w:val="39B2C786"/>
    <w:lvl w:ilvl="0" w:tplc="115A0B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5B460D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03B45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FACC0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1B528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16E824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4AD071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BEFA0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F946B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38" w15:restartNumberingAfterBreak="0">
    <w:nsid w:val="6AB023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B3C20BC"/>
    <w:multiLevelType w:val="hybridMultilevel"/>
    <w:tmpl w:val="18CC995C"/>
    <w:lvl w:ilvl="0" w:tplc="062E58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 w:tplc="B03446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 w:tplc="D846B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plc="4420E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rebuchet MS" w:hAnsi="Trebuchet MS" w:hint="default"/>
      </w:rPr>
    </w:lvl>
    <w:lvl w:ilvl="4" w:tplc="8954D0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rebuchet MS" w:hAnsi="Trebuchet MS" w:hint="default"/>
      </w:rPr>
    </w:lvl>
    <w:lvl w:ilvl="5" w:tplc="34EE0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rebuchet MS" w:hAnsi="Trebuchet MS" w:hint="default"/>
      </w:rPr>
    </w:lvl>
    <w:lvl w:ilvl="6" w:tplc="A78C1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rebuchet MS" w:hAnsi="Trebuchet MS" w:hint="default"/>
      </w:rPr>
    </w:lvl>
    <w:lvl w:ilvl="7" w:tplc="E1FAD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rebuchet MS" w:hAnsi="Trebuchet MS" w:hint="default"/>
      </w:rPr>
    </w:lvl>
    <w:lvl w:ilvl="8" w:tplc="C4A485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rebuchet MS" w:hAnsi="Trebuchet MS" w:hint="default"/>
      </w:rPr>
    </w:lvl>
  </w:abstractNum>
  <w:abstractNum w:abstractNumId="40" w15:restartNumberingAfterBreak="0">
    <w:nsid w:val="745832F9"/>
    <w:multiLevelType w:val="multilevel"/>
    <w:tmpl w:val="DA3EFD90"/>
    <w:lvl w:ilvl="0">
      <w:start w:val="1"/>
      <w:numFmt w:val="decimal"/>
      <w:lvlRestart w:val="0"/>
      <w:lvlText w:val="%1"/>
      <w:lvlJc w:val="left"/>
      <w:pPr>
        <w:tabs>
          <w:tab w:val="num" w:pos="357"/>
        </w:tabs>
        <w:ind w:left="283" w:hanging="283"/>
      </w:pPr>
      <w:rPr>
        <w:rFonts w:ascii="Henderson BCG Serif" w:hAnsi="Henderson BCG Serif" w:hint="default"/>
        <w:color w:val="auto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Henderson BCG Serif" w:hAnsi="Henderson BCG Serif" w:hint="default"/>
        <w:color w:val="auto"/>
        <w:u w:val="none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Henderson BCG Serif" w:hAnsi="Henderson BCG Serif" w:hint="default"/>
        <w:color w:val="auto"/>
        <w:u w:val="none"/>
        <w:effect w:val="none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Henderson BCG Serif" w:hAnsi="Henderson BCG Serif" w:hint="default"/>
        <w:color w:val="auto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1417"/>
        </w:tabs>
        <w:ind w:left="1417" w:hanging="1417"/>
      </w:pPr>
      <w:rPr>
        <w:rFonts w:ascii="Henderson BCG Serif" w:hAnsi="Henderson BCG Serif" w:hint="default"/>
        <w:color w:val="auto"/>
        <w:u w:val="none"/>
        <w:effect w:val="none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3"/>
      </w:pPr>
      <w:rPr>
        <w:rFonts w:hint="default"/>
        <w:color w:val="auto"/>
        <w:u w:val="none"/>
        <w:effect w:val="none"/>
      </w:rPr>
    </w:lvl>
    <w:lvl w:ilvl="6">
      <w:start w:val="1"/>
      <w:numFmt w:val="none"/>
      <w:lvlText w:val=""/>
      <w:lvlJc w:val="left"/>
      <w:pPr>
        <w:tabs>
          <w:tab w:val="num" w:pos="2517"/>
        </w:tabs>
        <w:ind w:left="2517" w:hanging="357"/>
      </w:pPr>
      <w:rPr>
        <w:rFonts w:hint="default"/>
        <w:color w:val="auto"/>
        <w:u w:val="none"/>
        <w:effect w:val="none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3"/>
      </w:pPr>
      <w:rPr>
        <w:rFonts w:hint="default"/>
        <w:color w:val="auto"/>
        <w:u w:val="none"/>
        <w:effect w:val="none"/>
      </w:rPr>
    </w:lvl>
    <w:lvl w:ilvl="8">
      <w:start w:val="1"/>
      <w:numFmt w:val="none"/>
      <w:lvlText w:val=""/>
      <w:lvlJc w:val="left"/>
      <w:pPr>
        <w:tabs>
          <w:tab w:val="num" w:pos="3237"/>
        </w:tabs>
        <w:ind w:left="3237" w:hanging="357"/>
      </w:pPr>
      <w:rPr>
        <w:color w:val="auto"/>
        <w:u w:val="none"/>
        <w:effect w:val="none"/>
      </w:rPr>
    </w:lvl>
  </w:abstractNum>
  <w:abstractNum w:abstractNumId="41" w15:restartNumberingAfterBreak="0">
    <w:nsid w:val="746634C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2" w15:restartNumberingAfterBreak="0">
    <w:nsid w:val="79213D92"/>
    <w:multiLevelType w:val="multilevel"/>
    <w:tmpl w:val="B2D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9603EE"/>
    <w:multiLevelType w:val="hybridMultilevel"/>
    <w:tmpl w:val="F1945992"/>
    <w:lvl w:ilvl="0" w:tplc="25DA8A1C">
      <w:start w:val="1"/>
      <w:numFmt w:val="bullet"/>
      <w:lvlRestart w:val="0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880048432">
    <w:abstractNumId w:val="23"/>
  </w:num>
  <w:num w:numId="2" w16cid:durableId="917515024">
    <w:abstractNumId w:val="17"/>
  </w:num>
  <w:num w:numId="3" w16cid:durableId="1396775494">
    <w:abstractNumId w:val="28"/>
  </w:num>
  <w:num w:numId="4" w16cid:durableId="294872226">
    <w:abstractNumId w:val="40"/>
  </w:num>
  <w:num w:numId="5" w16cid:durableId="555897668">
    <w:abstractNumId w:val="32"/>
  </w:num>
  <w:num w:numId="6" w16cid:durableId="1630747388">
    <w:abstractNumId w:val="11"/>
  </w:num>
  <w:num w:numId="7" w16cid:durableId="398673935">
    <w:abstractNumId w:val="33"/>
  </w:num>
  <w:num w:numId="8" w16cid:durableId="1085767548">
    <w:abstractNumId w:val="9"/>
  </w:num>
  <w:num w:numId="9" w16cid:durableId="464466639">
    <w:abstractNumId w:val="7"/>
  </w:num>
  <w:num w:numId="10" w16cid:durableId="1873880286">
    <w:abstractNumId w:val="6"/>
  </w:num>
  <w:num w:numId="11" w16cid:durableId="1165390005">
    <w:abstractNumId w:val="5"/>
  </w:num>
  <w:num w:numId="12" w16cid:durableId="1179352518">
    <w:abstractNumId w:val="4"/>
  </w:num>
  <w:num w:numId="13" w16cid:durableId="1671371117">
    <w:abstractNumId w:val="8"/>
  </w:num>
  <w:num w:numId="14" w16cid:durableId="1762137239">
    <w:abstractNumId w:val="3"/>
  </w:num>
  <w:num w:numId="15" w16cid:durableId="1481190616">
    <w:abstractNumId w:val="2"/>
  </w:num>
  <w:num w:numId="16" w16cid:durableId="1734038141">
    <w:abstractNumId w:val="1"/>
  </w:num>
  <w:num w:numId="17" w16cid:durableId="1806116067">
    <w:abstractNumId w:val="0"/>
  </w:num>
  <w:num w:numId="18" w16cid:durableId="932978925">
    <w:abstractNumId w:val="41"/>
  </w:num>
  <w:num w:numId="19" w16cid:durableId="854422658">
    <w:abstractNumId w:val="24"/>
  </w:num>
  <w:num w:numId="20" w16cid:durableId="175582511">
    <w:abstractNumId w:val="38"/>
  </w:num>
  <w:num w:numId="21" w16cid:durableId="97992230">
    <w:abstractNumId w:val="35"/>
  </w:num>
  <w:num w:numId="22" w16cid:durableId="1294170878">
    <w:abstractNumId w:val="26"/>
  </w:num>
  <w:num w:numId="23" w16cid:durableId="1930969488">
    <w:abstractNumId w:val="43"/>
  </w:num>
  <w:num w:numId="24" w16cid:durableId="5060238">
    <w:abstractNumId w:val="10"/>
  </w:num>
  <w:num w:numId="25" w16cid:durableId="1173690052">
    <w:abstractNumId w:val="21"/>
  </w:num>
  <w:num w:numId="26" w16cid:durableId="611397893">
    <w:abstractNumId w:val="14"/>
  </w:num>
  <w:num w:numId="27" w16cid:durableId="467238788">
    <w:abstractNumId w:val="22"/>
  </w:num>
  <w:num w:numId="28" w16cid:durableId="1304652512">
    <w:abstractNumId w:val="25"/>
  </w:num>
  <w:num w:numId="29" w16cid:durableId="197932953">
    <w:abstractNumId w:val="13"/>
  </w:num>
  <w:num w:numId="30" w16cid:durableId="892279759">
    <w:abstractNumId w:val="30"/>
  </w:num>
  <w:num w:numId="31" w16cid:durableId="1945847036">
    <w:abstractNumId w:val="42"/>
  </w:num>
  <w:num w:numId="32" w16cid:durableId="1826312300">
    <w:abstractNumId w:val="16"/>
  </w:num>
  <w:num w:numId="33" w16cid:durableId="1616012136">
    <w:abstractNumId w:val="15"/>
  </w:num>
  <w:num w:numId="34" w16cid:durableId="2132823336">
    <w:abstractNumId w:val="34"/>
  </w:num>
  <w:num w:numId="35" w16cid:durableId="1194733258">
    <w:abstractNumId w:val="29"/>
  </w:num>
  <w:num w:numId="36" w16cid:durableId="1326591626">
    <w:abstractNumId w:val="27"/>
  </w:num>
  <w:num w:numId="37" w16cid:durableId="948197248">
    <w:abstractNumId w:val="20"/>
  </w:num>
  <w:num w:numId="38" w16cid:durableId="170417643">
    <w:abstractNumId w:val="12"/>
  </w:num>
  <w:num w:numId="39" w16cid:durableId="719089167">
    <w:abstractNumId w:val="18"/>
  </w:num>
  <w:num w:numId="40" w16cid:durableId="1345277733">
    <w:abstractNumId w:val="39"/>
  </w:num>
  <w:num w:numId="41" w16cid:durableId="1650934784">
    <w:abstractNumId w:val="37"/>
  </w:num>
  <w:num w:numId="42" w16cid:durableId="1803302602">
    <w:abstractNumId w:val="19"/>
  </w:num>
  <w:num w:numId="43" w16cid:durableId="1723361446">
    <w:abstractNumId w:val="36"/>
  </w:num>
  <w:num w:numId="44" w16cid:durableId="6840172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37"/>
    <w:rsid w:val="00004194"/>
    <w:rsid w:val="000128F8"/>
    <w:rsid w:val="00013687"/>
    <w:rsid w:val="00035517"/>
    <w:rsid w:val="00050422"/>
    <w:rsid w:val="00061659"/>
    <w:rsid w:val="00066B4D"/>
    <w:rsid w:val="00080922"/>
    <w:rsid w:val="0008464D"/>
    <w:rsid w:val="000B0FBA"/>
    <w:rsid w:val="000E3381"/>
    <w:rsid w:val="00111D05"/>
    <w:rsid w:val="00117F93"/>
    <w:rsid w:val="00134E41"/>
    <w:rsid w:val="001351D9"/>
    <w:rsid w:val="00146277"/>
    <w:rsid w:val="00162AB7"/>
    <w:rsid w:val="00163640"/>
    <w:rsid w:val="00197EC4"/>
    <w:rsid w:val="001A1F0E"/>
    <w:rsid w:val="001A3482"/>
    <w:rsid w:val="001C5900"/>
    <w:rsid w:val="001D31C9"/>
    <w:rsid w:val="001D595C"/>
    <w:rsid w:val="00217776"/>
    <w:rsid w:val="00221988"/>
    <w:rsid w:val="00240990"/>
    <w:rsid w:val="002463F1"/>
    <w:rsid w:val="002665D4"/>
    <w:rsid w:val="00271485"/>
    <w:rsid w:val="00273117"/>
    <w:rsid w:val="002B2710"/>
    <w:rsid w:val="002C387A"/>
    <w:rsid w:val="002C49F3"/>
    <w:rsid w:val="002C6C73"/>
    <w:rsid w:val="002F3639"/>
    <w:rsid w:val="003009AE"/>
    <w:rsid w:val="00320018"/>
    <w:rsid w:val="003235AF"/>
    <w:rsid w:val="0032584A"/>
    <w:rsid w:val="00325DA1"/>
    <w:rsid w:val="00351FD5"/>
    <w:rsid w:val="00361A2C"/>
    <w:rsid w:val="0037197C"/>
    <w:rsid w:val="00381CAF"/>
    <w:rsid w:val="00386944"/>
    <w:rsid w:val="003A1109"/>
    <w:rsid w:val="003C29DE"/>
    <w:rsid w:val="003D7E80"/>
    <w:rsid w:val="004079C6"/>
    <w:rsid w:val="00412C4A"/>
    <w:rsid w:val="00437005"/>
    <w:rsid w:val="00461076"/>
    <w:rsid w:val="00467FEB"/>
    <w:rsid w:val="004720DD"/>
    <w:rsid w:val="004739C2"/>
    <w:rsid w:val="00474E23"/>
    <w:rsid w:val="00476AE1"/>
    <w:rsid w:val="004848F0"/>
    <w:rsid w:val="00494408"/>
    <w:rsid w:val="004A0810"/>
    <w:rsid w:val="004A0CA6"/>
    <w:rsid w:val="004B1233"/>
    <w:rsid w:val="004B3F5F"/>
    <w:rsid w:val="004B6E38"/>
    <w:rsid w:val="004B7DFD"/>
    <w:rsid w:val="004C1C0E"/>
    <w:rsid w:val="004C5137"/>
    <w:rsid w:val="004E3BBA"/>
    <w:rsid w:val="004E53E3"/>
    <w:rsid w:val="004F5DED"/>
    <w:rsid w:val="004F5E60"/>
    <w:rsid w:val="00515B5E"/>
    <w:rsid w:val="005237C5"/>
    <w:rsid w:val="00551177"/>
    <w:rsid w:val="0056469C"/>
    <w:rsid w:val="0057023B"/>
    <w:rsid w:val="00571798"/>
    <w:rsid w:val="005747E4"/>
    <w:rsid w:val="005B04E2"/>
    <w:rsid w:val="005C281B"/>
    <w:rsid w:val="005C281F"/>
    <w:rsid w:val="005E3642"/>
    <w:rsid w:val="00635141"/>
    <w:rsid w:val="00640A82"/>
    <w:rsid w:val="006434DC"/>
    <w:rsid w:val="00646B2B"/>
    <w:rsid w:val="00666C0D"/>
    <w:rsid w:val="00671CDE"/>
    <w:rsid w:val="0069323B"/>
    <w:rsid w:val="00696729"/>
    <w:rsid w:val="006B54BE"/>
    <w:rsid w:val="006C01A6"/>
    <w:rsid w:val="006C2748"/>
    <w:rsid w:val="006C6B0E"/>
    <w:rsid w:val="006C6E76"/>
    <w:rsid w:val="006D0ADB"/>
    <w:rsid w:val="00704525"/>
    <w:rsid w:val="007223F2"/>
    <w:rsid w:val="00743C43"/>
    <w:rsid w:val="00763627"/>
    <w:rsid w:val="007642B7"/>
    <w:rsid w:val="00782323"/>
    <w:rsid w:val="00787164"/>
    <w:rsid w:val="00794804"/>
    <w:rsid w:val="007A6904"/>
    <w:rsid w:val="007B3AB1"/>
    <w:rsid w:val="007B403D"/>
    <w:rsid w:val="007C3336"/>
    <w:rsid w:val="00815F52"/>
    <w:rsid w:val="0083782F"/>
    <w:rsid w:val="00837F3F"/>
    <w:rsid w:val="00844D96"/>
    <w:rsid w:val="008740C9"/>
    <w:rsid w:val="00896DB0"/>
    <w:rsid w:val="008A0B97"/>
    <w:rsid w:val="008C00EF"/>
    <w:rsid w:val="008C39F7"/>
    <w:rsid w:val="008C7ED8"/>
    <w:rsid w:val="008D0CFB"/>
    <w:rsid w:val="008D274E"/>
    <w:rsid w:val="008D365C"/>
    <w:rsid w:val="008E4B9B"/>
    <w:rsid w:val="008E78AD"/>
    <w:rsid w:val="0092395E"/>
    <w:rsid w:val="009304B4"/>
    <w:rsid w:val="00946E22"/>
    <w:rsid w:val="00960A44"/>
    <w:rsid w:val="00967507"/>
    <w:rsid w:val="009723B0"/>
    <w:rsid w:val="0099186C"/>
    <w:rsid w:val="009A01B2"/>
    <w:rsid w:val="009B2121"/>
    <w:rsid w:val="009C2C3F"/>
    <w:rsid w:val="009E16B3"/>
    <w:rsid w:val="009F16AB"/>
    <w:rsid w:val="00A00D80"/>
    <w:rsid w:val="00A142CC"/>
    <w:rsid w:val="00A22914"/>
    <w:rsid w:val="00A249C1"/>
    <w:rsid w:val="00A337A7"/>
    <w:rsid w:val="00A338F1"/>
    <w:rsid w:val="00A41000"/>
    <w:rsid w:val="00A472CC"/>
    <w:rsid w:val="00A63860"/>
    <w:rsid w:val="00A71C0F"/>
    <w:rsid w:val="00A83BA5"/>
    <w:rsid w:val="00A91A84"/>
    <w:rsid w:val="00A92DC7"/>
    <w:rsid w:val="00AA2F6F"/>
    <w:rsid w:val="00AB0DA1"/>
    <w:rsid w:val="00AC3131"/>
    <w:rsid w:val="00AC411A"/>
    <w:rsid w:val="00AD1216"/>
    <w:rsid w:val="00AD1791"/>
    <w:rsid w:val="00AF0B0C"/>
    <w:rsid w:val="00AF4D84"/>
    <w:rsid w:val="00AF55AE"/>
    <w:rsid w:val="00B036C8"/>
    <w:rsid w:val="00B2473A"/>
    <w:rsid w:val="00B65CA9"/>
    <w:rsid w:val="00B7080F"/>
    <w:rsid w:val="00B76224"/>
    <w:rsid w:val="00B93E81"/>
    <w:rsid w:val="00BA2FF9"/>
    <w:rsid w:val="00BC0AAC"/>
    <w:rsid w:val="00BC711C"/>
    <w:rsid w:val="00BD045B"/>
    <w:rsid w:val="00BD4AFA"/>
    <w:rsid w:val="00BE29EB"/>
    <w:rsid w:val="00C00BBE"/>
    <w:rsid w:val="00C15127"/>
    <w:rsid w:val="00C16F37"/>
    <w:rsid w:val="00C30665"/>
    <w:rsid w:val="00C36574"/>
    <w:rsid w:val="00C37B0E"/>
    <w:rsid w:val="00C52CCD"/>
    <w:rsid w:val="00C54F80"/>
    <w:rsid w:val="00C64FD6"/>
    <w:rsid w:val="00C7261F"/>
    <w:rsid w:val="00C72E27"/>
    <w:rsid w:val="00C81A5C"/>
    <w:rsid w:val="00C94DC0"/>
    <w:rsid w:val="00C96C9D"/>
    <w:rsid w:val="00CA2291"/>
    <w:rsid w:val="00CA59AE"/>
    <w:rsid w:val="00CC1696"/>
    <w:rsid w:val="00CD15D4"/>
    <w:rsid w:val="00CE78F9"/>
    <w:rsid w:val="00D12EF9"/>
    <w:rsid w:val="00D151F2"/>
    <w:rsid w:val="00D36C5F"/>
    <w:rsid w:val="00D4601E"/>
    <w:rsid w:val="00D56206"/>
    <w:rsid w:val="00D6755B"/>
    <w:rsid w:val="00D67A77"/>
    <w:rsid w:val="00D87F90"/>
    <w:rsid w:val="00DA2A55"/>
    <w:rsid w:val="00DA504D"/>
    <w:rsid w:val="00DF4BFE"/>
    <w:rsid w:val="00E158FF"/>
    <w:rsid w:val="00E2652B"/>
    <w:rsid w:val="00E34D15"/>
    <w:rsid w:val="00E37167"/>
    <w:rsid w:val="00E42E6D"/>
    <w:rsid w:val="00E5294E"/>
    <w:rsid w:val="00E67AB9"/>
    <w:rsid w:val="00E7675C"/>
    <w:rsid w:val="00E83E8A"/>
    <w:rsid w:val="00E871D3"/>
    <w:rsid w:val="00EB2E6A"/>
    <w:rsid w:val="00EC138F"/>
    <w:rsid w:val="00EE49F0"/>
    <w:rsid w:val="00EE5998"/>
    <w:rsid w:val="00EF462D"/>
    <w:rsid w:val="00F07C90"/>
    <w:rsid w:val="00F12177"/>
    <w:rsid w:val="00F1251E"/>
    <w:rsid w:val="00F374A5"/>
    <w:rsid w:val="00FA21E9"/>
    <w:rsid w:val="00FB0A63"/>
    <w:rsid w:val="00FB3B80"/>
    <w:rsid w:val="00FC008F"/>
    <w:rsid w:val="00FC58F5"/>
    <w:rsid w:val="00FC5AC3"/>
    <w:rsid w:val="00FD740F"/>
    <w:rsid w:val="00FD74CC"/>
    <w:rsid w:val="00FE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CAD12"/>
  <w15:docId w15:val="{F8462A12-CE5B-4558-ADB7-30DF09FD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iPriority="35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5137"/>
    <w:pPr>
      <w:spacing w:after="0" w:line="240" w:lineRule="auto"/>
    </w:pPr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C5137"/>
    <w:pPr>
      <w:keepNext/>
      <w:numPr>
        <w:numId w:val="26"/>
      </w:numPr>
      <w:spacing w:before="500" w:after="220"/>
      <w:outlineLvl w:val="0"/>
    </w:pPr>
    <w:rPr>
      <w:rFonts w:cs="Arial"/>
      <w:b/>
      <w:bCs/>
      <w:kern w:val="32"/>
      <w:sz w:val="24"/>
    </w:rPr>
  </w:style>
  <w:style w:type="paragraph" w:styleId="Heading2">
    <w:name w:val="heading 2"/>
    <w:basedOn w:val="Normal"/>
    <w:next w:val="Normal"/>
    <w:link w:val="Heading2Char"/>
    <w:qFormat/>
    <w:rsid w:val="004C5137"/>
    <w:pPr>
      <w:keepNext/>
      <w:numPr>
        <w:ilvl w:val="1"/>
        <w:numId w:val="26"/>
      </w:numPr>
      <w:spacing w:before="360" w:after="22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4C5137"/>
    <w:pPr>
      <w:keepNext/>
      <w:numPr>
        <w:ilvl w:val="2"/>
        <w:numId w:val="26"/>
      </w:numPr>
      <w:spacing w:before="360" w:after="220"/>
      <w:outlineLvl w:val="2"/>
    </w:pPr>
    <w:rPr>
      <w:rFonts w:cs="Arial"/>
      <w:b/>
      <w:bCs/>
      <w:szCs w:val="22"/>
    </w:rPr>
  </w:style>
  <w:style w:type="paragraph" w:styleId="Heading4">
    <w:name w:val="heading 4"/>
    <w:basedOn w:val="Normal"/>
    <w:next w:val="Normal"/>
    <w:link w:val="Heading4Char"/>
    <w:qFormat/>
    <w:rsid w:val="004C5137"/>
    <w:pPr>
      <w:keepNext/>
      <w:numPr>
        <w:ilvl w:val="3"/>
        <w:numId w:val="26"/>
      </w:numPr>
      <w:spacing w:before="360" w:after="22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4C5137"/>
    <w:pPr>
      <w:numPr>
        <w:ilvl w:val="4"/>
        <w:numId w:val="26"/>
      </w:numPr>
      <w:spacing w:before="360" w:after="2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rsid w:val="004C51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rsid w:val="004C51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OriginalHeading 8"/>
    <w:basedOn w:val="Normal"/>
    <w:next w:val="Normal"/>
    <w:link w:val="Heading8Char"/>
    <w:semiHidden/>
    <w:unhideWhenUsed/>
    <w:rsid w:val="004C51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aliases w:val="OriginalHeading 9"/>
    <w:basedOn w:val="Normal"/>
    <w:next w:val="Normal"/>
    <w:link w:val="Heading9Char"/>
    <w:semiHidden/>
    <w:unhideWhenUsed/>
    <w:rsid w:val="004C51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5137"/>
    <w:rPr>
      <w:rFonts w:ascii="Henderson BCG Serif" w:eastAsia="Times New Roman" w:hAnsi="Henderson BCG Serif" w:cs="Arial"/>
      <w:b/>
      <w:bCs/>
      <w:kern w:val="32"/>
      <w:sz w:val="24"/>
      <w:szCs w:val="24"/>
      <w:lang w:val="de-DE" w:eastAsia="de-DE"/>
      <w14:ligatures w14:val="none"/>
    </w:rPr>
  </w:style>
  <w:style w:type="character" w:customStyle="1" w:styleId="Heading2Char">
    <w:name w:val="Heading 2 Char"/>
    <w:basedOn w:val="DefaultParagraphFont"/>
    <w:link w:val="Heading2"/>
    <w:rsid w:val="004C5137"/>
    <w:rPr>
      <w:rFonts w:ascii="Henderson BCG Serif" w:eastAsia="Times New Roman" w:hAnsi="Henderson BCG Serif" w:cs="Arial"/>
      <w:b/>
      <w:bCs/>
      <w:iCs/>
      <w:kern w:val="0"/>
      <w:szCs w:val="28"/>
      <w:lang w:val="de-DE" w:eastAsia="de-DE"/>
      <w14:ligatures w14:val="none"/>
    </w:rPr>
  </w:style>
  <w:style w:type="character" w:customStyle="1" w:styleId="Heading3Char">
    <w:name w:val="Heading 3 Char"/>
    <w:basedOn w:val="DefaultParagraphFont"/>
    <w:link w:val="Heading3"/>
    <w:rsid w:val="004C5137"/>
    <w:rPr>
      <w:rFonts w:ascii="Henderson BCG Serif" w:eastAsia="Times New Roman" w:hAnsi="Henderson BCG Serif" w:cs="Arial"/>
      <w:b/>
      <w:bCs/>
      <w:kern w:val="0"/>
      <w:lang w:val="de-DE" w:eastAsia="de-DE"/>
      <w14:ligatures w14:val="none"/>
    </w:rPr>
  </w:style>
  <w:style w:type="character" w:customStyle="1" w:styleId="Heading4Char">
    <w:name w:val="Heading 4 Char"/>
    <w:basedOn w:val="DefaultParagraphFont"/>
    <w:link w:val="Heading4"/>
    <w:rsid w:val="004C5137"/>
    <w:rPr>
      <w:rFonts w:ascii="Henderson BCG Serif" w:eastAsia="Times New Roman" w:hAnsi="Henderson BCG Serif" w:cs="Times New Roman"/>
      <w:bCs/>
      <w:kern w:val="0"/>
      <w:szCs w:val="28"/>
      <w:lang w:val="de-DE" w:eastAsia="de-DE"/>
      <w14:ligatures w14:val="none"/>
    </w:rPr>
  </w:style>
  <w:style w:type="character" w:customStyle="1" w:styleId="Heading5Char">
    <w:name w:val="Heading 5 Char"/>
    <w:basedOn w:val="DefaultParagraphFont"/>
    <w:link w:val="Heading5"/>
    <w:rsid w:val="004C5137"/>
    <w:rPr>
      <w:rFonts w:ascii="Henderson BCG Serif" w:eastAsia="Times New Roman" w:hAnsi="Henderson BCG Serif" w:cs="Times New Roman"/>
      <w:bCs/>
      <w:iCs/>
      <w:kern w:val="0"/>
      <w:szCs w:val="26"/>
      <w:lang w:val="de-DE" w:eastAsia="de-DE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4C5137"/>
    <w:rPr>
      <w:rFonts w:asciiTheme="majorHAnsi" w:eastAsiaTheme="majorEastAsia" w:hAnsiTheme="majorHAnsi" w:cstheme="majorBidi"/>
      <w:i/>
      <w:iCs/>
      <w:color w:val="0A2F40" w:themeColor="accent1" w:themeShade="7F"/>
      <w:kern w:val="0"/>
      <w:szCs w:val="24"/>
      <w:lang w:val="de-DE" w:eastAsia="de-DE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4C5137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4"/>
      <w:lang w:val="de-DE" w:eastAsia="de-DE"/>
      <w14:ligatures w14:val="none"/>
    </w:rPr>
  </w:style>
  <w:style w:type="character" w:customStyle="1" w:styleId="Heading8Char">
    <w:name w:val="Heading 8 Char"/>
    <w:aliases w:val="OriginalHeading 8 Char"/>
    <w:basedOn w:val="DefaultParagraphFont"/>
    <w:link w:val="Heading8"/>
    <w:semiHidden/>
    <w:rsid w:val="004C5137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de-DE" w:eastAsia="de-DE"/>
      <w14:ligatures w14:val="none"/>
    </w:rPr>
  </w:style>
  <w:style w:type="character" w:customStyle="1" w:styleId="Heading9Char">
    <w:name w:val="Heading 9 Char"/>
    <w:aliases w:val="OriginalHeading 9 Char"/>
    <w:basedOn w:val="DefaultParagraphFont"/>
    <w:link w:val="Heading9"/>
    <w:semiHidden/>
    <w:rsid w:val="004C5137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de-DE" w:eastAsia="de-DE"/>
      <w14:ligatures w14:val="none"/>
    </w:rPr>
  </w:style>
  <w:style w:type="paragraph" w:styleId="Title">
    <w:name w:val="Title"/>
    <w:basedOn w:val="Normal"/>
    <w:next w:val="Normal"/>
    <w:link w:val="TitleChar"/>
    <w:uiPriority w:val="10"/>
    <w:rsid w:val="004C51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4C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C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C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C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C5137"/>
    <w:rPr>
      <w:b/>
      <w:bCs/>
      <w:smallCaps/>
      <w:color w:val="0F4761" w:themeColor="accent1" w:themeShade="BF"/>
      <w:spacing w:val="5"/>
    </w:rPr>
  </w:style>
  <w:style w:type="numbering" w:styleId="111111">
    <w:name w:val="Outline List 2"/>
    <w:basedOn w:val="NoList"/>
    <w:semiHidden/>
    <w:rsid w:val="004C5137"/>
    <w:pPr>
      <w:numPr>
        <w:numId w:val="18"/>
      </w:numPr>
    </w:pPr>
  </w:style>
  <w:style w:type="numbering" w:styleId="1ai">
    <w:name w:val="Outline List 1"/>
    <w:basedOn w:val="NoList"/>
    <w:semiHidden/>
    <w:rsid w:val="004C5137"/>
    <w:pPr>
      <w:numPr>
        <w:numId w:val="20"/>
      </w:numPr>
    </w:pPr>
  </w:style>
  <w:style w:type="numbering" w:styleId="ArticleSection">
    <w:name w:val="Outline List 3"/>
    <w:basedOn w:val="NoList"/>
    <w:semiHidden/>
    <w:rsid w:val="004C5137"/>
    <w:pPr>
      <w:numPr>
        <w:numId w:val="21"/>
      </w:numPr>
    </w:pPr>
  </w:style>
  <w:style w:type="paragraph" w:styleId="BlockText">
    <w:name w:val="Block Text"/>
    <w:basedOn w:val="Normal"/>
    <w:semiHidden/>
    <w:rsid w:val="004C5137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C5137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BodyText2">
    <w:name w:val="Body Text 2"/>
    <w:basedOn w:val="Normal"/>
    <w:link w:val="BodyText2Char"/>
    <w:semiHidden/>
    <w:rsid w:val="004C513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BodyText3">
    <w:name w:val="Body Text 3"/>
    <w:basedOn w:val="Normal"/>
    <w:link w:val="BodyText3Char"/>
    <w:semiHidden/>
    <w:rsid w:val="004C513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C5137"/>
    <w:rPr>
      <w:rFonts w:ascii="Henderson BCG Serif" w:eastAsia="Times New Roman" w:hAnsi="Henderson BCG Serif" w:cs="Times New Roman"/>
      <w:kern w:val="0"/>
      <w:sz w:val="16"/>
      <w:szCs w:val="16"/>
      <w:lang w:val="de-DE" w:eastAsia="de-DE"/>
      <w14:ligatures w14:val="none"/>
    </w:rPr>
  </w:style>
  <w:style w:type="paragraph" w:styleId="BodyTextFirstIndent">
    <w:name w:val="Body Text First Indent"/>
    <w:basedOn w:val="BodyText"/>
    <w:link w:val="BodyTextFirstIndentChar"/>
    <w:semiHidden/>
    <w:rsid w:val="004C5137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BodyTextIndent">
    <w:name w:val="Body Text Indent"/>
    <w:basedOn w:val="Normal"/>
    <w:link w:val="BodyTextIndentChar"/>
    <w:semiHidden/>
    <w:rsid w:val="004C513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BodyTextFirstIndent2">
    <w:name w:val="Body Text First Indent 2"/>
    <w:basedOn w:val="BodyTextIndent"/>
    <w:link w:val="BodyTextFirstIndent2Char"/>
    <w:semiHidden/>
    <w:rsid w:val="004C5137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4C513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4C513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C5137"/>
    <w:rPr>
      <w:rFonts w:ascii="Henderson BCG Serif" w:eastAsia="Times New Roman" w:hAnsi="Henderson BCG Serif" w:cs="Times New Roman"/>
      <w:kern w:val="0"/>
      <w:sz w:val="16"/>
      <w:szCs w:val="16"/>
      <w:lang w:val="de-DE" w:eastAsia="de-DE"/>
      <w14:ligatures w14:val="none"/>
    </w:rPr>
  </w:style>
  <w:style w:type="paragraph" w:styleId="Closing">
    <w:name w:val="Closing"/>
    <w:basedOn w:val="Normal"/>
    <w:link w:val="ClosingChar"/>
    <w:semiHidden/>
    <w:rsid w:val="004C5137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Date">
    <w:name w:val="Date"/>
    <w:basedOn w:val="Normal"/>
    <w:next w:val="Normal"/>
    <w:link w:val="DateChar"/>
    <w:semiHidden/>
    <w:rsid w:val="004C5137"/>
  </w:style>
  <w:style w:type="character" w:customStyle="1" w:styleId="DateChar">
    <w:name w:val="Date Char"/>
    <w:basedOn w:val="DefaultParagraphFont"/>
    <w:link w:val="Date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E-mailSignature">
    <w:name w:val="E-mail Signature"/>
    <w:basedOn w:val="Normal"/>
    <w:link w:val="E-mailSignatureChar"/>
    <w:semiHidden/>
    <w:rsid w:val="004C5137"/>
  </w:style>
  <w:style w:type="character" w:customStyle="1" w:styleId="E-mailSignatureChar">
    <w:name w:val="E-mail Signature Char"/>
    <w:basedOn w:val="DefaultParagraphFont"/>
    <w:link w:val="E-mailSignature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EnvelopeAddress">
    <w:name w:val="envelope address"/>
    <w:basedOn w:val="Normal"/>
    <w:semiHidden/>
    <w:rsid w:val="004C5137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EnvelopeReturn">
    <w:name w:val="envelope return"/>
    <w:basedOn w:val="Normal"/>
    <w:semiHidden/>
    <w:rsid w:val="004C5137"/>
    <w:rPr>
      <w:rFonts w:ascii="Arial" w:hAnsi="Arial" w:cs="Arial"/>
      <w:sz w:val="20"/>
      <w:szCs w:val="20"/>
    </w:rPr>
  </w:style>
  <w:style w:type="character" w:styleId="FollowedHyperlink">
    <w:name w:val="FollowedHyperlink"/>
    <w:basedOn w:val="DefaultParagraphFont"/>
    <w:semiHidden/>
    <w:rsid w:val="004C5137"/>
    <w:rPr>
      <w:color w:val="800080"/>
      <w:u w:val="single"/>
    </w:rPr>
  </w:style>
  <w:style w:type="paragraph" w:styleId="Footer">
    <w:name w:val="footer"/>
    <w:basedOn w:val="Normal"/>
    <w:link w:val="FooterChar"/>
    <w:semiHidden/>
    <w:rsid w:val="004C51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Header">
    <w:name w:val="header"/>
    <w:basedOn w:val="Normal"/>
    <w:link w:val="HeaderChar"/>
    <w:semiHidden/>
    <w:rsid w:val="004C51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character" w:styleId="HTMLAcronym">
    <w:name w:val="HTML Acronym"/>
    <w:basedOn w:val="DefaultParagraphFont"/>
    <w:semiHidden/>
    <w:rsid w:val="004C5137"/>
  </w:style>
  <w:style w:type="paragraph" w:styleId="HTMLAddress">
    <w:name w:val="HTML Address"/>
    <w:basedOn w:val="Normal"/>
    <w:link w:val="HTMLAddressChar"/>
    <w:semiHidden/>
    <w:rsid w:val="004C5137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C5137"/>
    <w:rPr>
      <w:rFonts w:ascii="Henderson BCG Serif" w:eastAsia="Times New Roman" w:hAnsi="Henderson BCG Serif" w:cs="Times New Roman"/>
      <w:i/>
      <w:iCs/>
      <w:kern w:val="0"/>
      <w:szCs w:val="24"/>
      <w:lang w:val="de-DE" w:eastAsia="de-DE"/>
      <w14:ligatures w14:val="none"/>
    </w:rPr>
  </w:style>
  <w:style w:type="character" w:styleId="HTMLCite">
    <w:name w:val="HTML Cite"/>
    <w:basedOn w:val="DefaultParagraphFont"/>
    <w:semiHidden/>
    <w:rsid w:val="004C5137"/>
    <w:rPr>
      <w:i/>
      <w:iCs/>
    </w:rPr>
  </w:style>
  <w:style w:type="character" w:styleId="HTMLCode">
    <w:name w:val="HTML Code"/>
    <w:basedOn w:val="DefaultParagraphFont"/>
    <w:semiHidden/>
    <w:rsid w:val="004C5137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4C5137"/>
    <w:rPr>
      <w:i/>
      <w:iCs/>
    </w:rPr>
  </w:style>
  <w:style w:type="character" w:styleId="HTMLKeyboard">
    <w:name w:val="HTML Keyboard"/>
    <w:basedOn w:val="DefaultParagraphFont"/>
    <w:semiHidden/>
    <w:rsid w:val="004C513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4C5137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4C5137"/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character" w:styleId="HTMLSample">
    <w:name w:val="HTML Sample"/>
    <w:basedOn w:val="DefaultParagraphFont"/>
    <w:semiHidden/>
    <w:rsid w:val="004C5137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4C5137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4C5137"/>
    <w:rPr>
      <w:i/>
      <w:iCs/>
    </w:rPr>
  </w:style>
  <w:style w:type="character" w:styleId="Hyperlink">
    <w:name w:val="Hyperlink"/>
    <w:basedOn w:val="DefaultParagraphFont"/>
    <w:semiHidden/>
    <w:rsid w:val="004C5137"/>
    <w:rPr>
      <w:color w:val="0000FF"/>
      <w:u w:val="single"/>
    </w:rPr>
  </w:style>
  <w:style w:type="character" w:styleId="LineNumber">
    <w:name w:val="line number"/>
    <w:basedOn w:val="DefaultParagraphFont"/>
    <w:semiHidden/>
    <w:rsid w:val="004C5137"/>
  </w:style>
  <w:style w:type="paragraph" w:styleId="List">
    <w:name w:val="List"/>
    <w:basedOn w:val="Normal"/>
    <w:semiHidden/>
    <w:rsid w:val="004C5137"/>
    <w:pPr>
      <w:ind w:left="360" w:hanging="360"/>
    </w:pPr>
  </w:style>
  <w:style w:type="paragraph" w:styleId="List2">
    <w:name w:val="List 2"/>
    <w:basedOn w:val="Normal"/>
    <w:semiHidden/>
    <w:rsid w:val="004C5137"/>
    <w:pPr>
      <w:ind w:left="720" w:hanging="360"/>
    </w:pPr>
  </w:style>
  <w:style w:type="paragraph" w:styleId="List3">
    <w:name w:val="List 3"/>
    <w:basedOn w:val="Normal"/>
    <w:semiHidden/>
    <w:rsid w:val="004C5137"/>
    <w:pPr>
      <w:ind w:left="1080" w:hanging="360"/>
    </w:pPr>
  </w:style>
  <w:style w:type="paragraph" w:styleId="List4">
    <w:name w:val="List 4"/>
    <w:basedOn w:val="Normal"/>
    <w:semiHidden/>
    <w:rsid w:val="004C5137"/>
    <w:pPr>
      <w:ind w:left="1440" w:hanging="360"/>
    </w:pPr>
  </w:style>
  <w:style w:type="paragraph" w:styleId="List5">
    <w:name w:val="List 5"/>
    <w:basedOn w:val="Normal"/>
    <w:semiHidden/>
    <w:rsid w:val="004C5137"/>
    <w:pPr>
      <w:ind w:left="1800" w:hanging="360"/>
    </w:pPr>
  </w:style>
  <w:style w:type="paragraph" w:styleId="ListBullet">
    <w:name w:val="List Bullet"/>
    <w:basedOn w:val="Normal"/>
    <w:semiHidden/>
    <w:rsid w:val="004C5137"/>
    <w:pPr>
      <w:numPr>
        <w:numId w:val="8"/>
      </w:numPr>
    </w:pPr>
  </w:style>
  <w:style w:type="paragraph" w:styleId="ListBullet2">
    <w:name w:val="List Bullet 2"/>
    <w:basedOn w:val="Normal"/>
    <w:semiHidden/>
    <w:rsid w:val="004C5137"/>
    <w:pPr>
      <w:numPr>
        <w:numId w:val="9"/>
      </w:numPr>
    </w:pPr>
  </w:style>
  <w:style w:type="paragraph" w:styleId="ListBullet3">
    <w:name w:val="List Bullet 3"/>
    <w:basedOn w:val="Normal"/>
    <w:semiHidden/>
    <w:rsid w:val="004C5137"/>
    <w:pPr>
      <w:numPr>
        <w:numId w:val="10"/>
      </w:numPr>
    </w:pPr>
  </w:style>
  <w:style w:type="paragraph" w:styleId="ListBullet4">
    <w:name w:val="List Bullet 4"/>
    <w:basedOn w:val="Normal"/>
    <w:semiHidden/>
    <w:rsid w:val="004C5137"/>
    <w:pPr>
      <w:numPr>
        <w:numId w:val="11"/>
      </w:numPr>
    </w:pPr>
  </w:style>
  <w:style w:type="paragraph" w:styleId="ListBullet5">
    <w:name w:val="List Bullet 5"/>
    <w:basedOn w:val="Normal"/>
    <w:semiHidden/>
    <w:rsid w:val="004C5137"/>
    <w:pPr>
      <w:numPr>
        <w:numId w:val="12"/>
      </w:numPr>
    </w:pPr>
  </w:style>
  <w:style w:type="paragraph" w:styleId="ListContinue">
    <w:name w:val="List Continue"/>
    <w:basedOn w:val="Normal"/>
    <w:semiHidden/>
    <w:rsid w:val="004C5137"/>
    <w:pPr>
      <w:spacing w:after="120"/>
      <w:ind w:left="360"/>
    </w:pPr>
  </w:style>
  <w:style w:type="paragraph" w:styleId="ListContinue2">
    <w:name w:val="List Continue 2"/>
    <w:basedOn w:val="Normal"/>
    <w:semiHidden/>
    <w:rsid w:val="004C5137"/>
    <w:pPr>
      <w:spacing w:after="120"/>
      <w:ind w:left="720"/>
    </w:pPr>
  </w:style>
  <w:style w:type="paragraph" w:styleId="ListContinue3">
    <w:name w:val="List Continue 3"/>
    <w:basedOn w:val="Normal"/>
    <w:semiHidden/>
    <w:rsid w:val="004C5137"/>
    <w:pPr>
      <w:spacing w:after="120"/>
      <w:ind w:left="1080"/>
    </w:pPr>
  </w:style>
  <w:style w:type="paragraph" w:styleId="ListContinue4">
    <w:name w:val="List Continue 4"/>
    <w:basedOn w:val="Normal"/>
    <w:semiHidden/>
    <w:rsid w:val="004C5137"/>
    <w:pPr>
      <w:spacing w:after="120"/>
      <w:ind w:left="1440"/>
    </w:pPr>
  </w:style>
  <w:style w:type="paragraph" w:styleId="ListContinue5">
    <w:name w:val="List Continue 5"/>
    <w:basedOn w:val="Normal"/>
    <w:semiHidden/>
    <w:rsid w:val="004C5137"/>
    <w:pPr>
      <w:spacing w:after="120"/>
      <w:ind w:left="1800"/>
    </w:pPr>
  </w:style>
  <w:style w:type="paragraph" w:styleId="ListNumber">
    <w:name w:val="List Number"/>
    <w:basedOn w:val="Normal"/>
    <w:semiHidden/>
    <w:rsid w:val="004C5137"/>
    <w:pPr>
      <w:numPr>
        <w:numId w:val="13"/>
      </w:numPr>
    </w:pPr>
  </w:style>
  <w:style w:type="paragraph" w:styleId="ListNumber2">
    <w:name w:val="List Number 2"/>
    <w:basedOn w:val="Normal"/>
    <w:semiHidden/>
    <w:rsid w:val="004C5137"/>
    <w:pPr>
      <w:numPr>
        <w:numId w:val="14"/>
      </w:numPr>
    </w:pPr>
  </w:style>
  <w:style w:type="paragraph" w:styleId="ListNumber3">
    <w:name w:val="List Number 3"/>
    <w:basedOn w:val="Normal"/>
    <w:semiHidden/>
    <w:rsid w:val="004C5137"/>
    <w:pPr>
      <w:numPr>
        <w:numId w:val="15"/>
      </w:numPr>
    </w:pPr>
  </w:style>
  <w:style w:type="paragraph" w:styleId="ListNumber4">
    <w:name w:val="List Number 4"/>
    <w:basedOn w:val="Normal"/>
    <w:semiHidden/>
    <w:rsid w:val="004C5137"/>
    <w:pPr>
      <w:numPr>
        <w:numId w:val="16"/>
      </w:numPr>
    </w:pPr>
  </w:style>
  <w:style w:type="paragraph" w:styleId="ListNumber5">
    <w:name w:val="List Number 5"/>
    <w:basedOn w:val="Normal"/>
    <w:semiHidden/>
    <w:rsid w:val="004C5137"/>
    <w:pPr>
      <w:numPr>
        <w:numId w:val="17"/>
      </w:numPr>
    </w:pPr>
  </w:style>
  <w:style w:type="paragraph" w:styleId="MessageHeader">
    <w:name w:val="Message Header"/>
    <w:basedOn w:val="Normal"/>
    <w:link w:val="MessageHeaderChar"/>
    <w:semiHidden/>
    <w:rsid w:val="004C513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C5137"/>
    <w:rPr>
      <w:rFonts w:ascii="Arial" w:eastAsia="Times New Roman" w:hAnsi="Arial" w:cs="Arial"/>
      <w:kern w:val="0"/>
      <w:sz w:val="24"/>
      <w:szCs w:val="24"/>
      <w:shd w:val="pct20" w:color="auto" w:fill="auto"/>
      <w:lang w:val="de-DE" w:eastAsia="de-DE"/>
      <w14:ligatures w14:val="none"/>
    </w:rPr>
  </w:style>
  <w:style w:type="paragraph" w:styleId="NormalWeb">
    <w:name w:val="Normal (Web)"/>
    <w:basedOn w:val="Normal"/>
    <w:uiPriority w:val="99"/>
    <w:semiHidden/>
    <w:rsid w:val="004C5137"/>
    <w:rPr>
      <w:rFonts w:ascii="Times New Roman" w:hAnsi="Times New Roman"/>
      <w:sz w:val="24"/>
    </w:rPr>
  </w:style>
  <w:style w:type="paragraph" w:styleId="NormalIndent">
    <w:name w:val="Normal Indent"/>
    <w:basedOn w:val="Normal"/>
    <w:semiHidden/>
    <w:rsid w:val="004C5137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C5137"/>
  </w:style>
  <w:style w:type="character" w:customStyle="1" w:styleId="NoteHeadingChar">
    <w:name w:val="Note Heading Char"/>
    <w:basedOn w:val="DefaultParagraphFont"/>
    <w:link w:val="NoteHeading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character" w:styleId="PageNumber">
    <w:name w:val="page number"/>
    <w:basedOn w:val="DefaultParagraphFont"/>
    <w:semiHidden/>
    <w:rsid w:val="004C5137"/>
  </w:style>
  <w:style w:type="paragraph" w:styleId="PlainText">
    <w:name w:val="Plain Text"/>
    <w:basedOn w:val="Normal"/>
    <w:link w:val="PlainTextChar"/>
    <w:semiHidden/>
    <w:rsid w:val="004C513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C5137"/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paragraph" w:styleId="Salutation">
    <w:name w:val="Salutation"/>
    <w:basedOn w:val="Normal"/>
    <w:next w:val="Normal"/>
    <w:link w:val="SalutationChar"/>
    <w:semiHidden/>
    <w:rsid w:val="004C5137"/>
  </w:style>
  <w:style w:type="character" w:customStyle="1" w:styleId="SalutationChar">
    <w:name w:val="Salutation Char"/>
    <w:basedOn w:val="DefaultParagraphFont"/>
    <w:link w:val="Salutation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paragraph" w:styleId="Signature">
    <w:name w:val="Signature"/>
    <w:basedOn w:val="Normal"/>
    <w:link w:val="SignatureChar"/>
    <w:semiHidden/>
    <w:rsid w:val="004C5137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C5137"/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table" w:styleId="Table3Deffects1">
    <w:name w:val="Table 3D effects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kern w:val="0"/>
      <w:sz w:val="20"/>
      <w:szCs w:val="20"/>
      <w:lang w:eastAsia="de-DE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de-DE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de-DE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de-DE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4C513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1">
    <w:name w:val="Bullet 1"/>
    <w:basedOn w:val="Normal"/>
    <w:qFormat/>
    <w:rsid w:val="004C5137"/>
    <w:pPr>
      <w:numPr>
        <w:numId w:val="27"/>
      </w:numPr>
      <w:spacing w:before="60" w:after="60"/>
    </w:pPr>
  </w:style>
  <w:style w:type="paragraph" w:customStyle="1" w:styleId="Bullet2">
    <w:name w:val="Bullet 2"/>
    <w:basedOn w:val="Normal"/>
    <w:qFormat/>
    <w:rsid w:val="004C5137"/>
    <w:pPr>
      <w:numPr>
        <w:numId w:val="28"/>
      </w:numPr>
      <w:spacing w:before="60" w:after="60"/>
    </w:pPr>
  </w:style>
  <w:style w:type="paragraph" w:customStyle="1" w:styleId="Bullet3">
    <w:name w:val="Bullet 3"/>
    <w:basedOn w:val="Normal"/>
    <w:qFormat/>
    <w:rsid w:val="004C5137"/>
    <w:pPr>
      <w:numPr>
        <w:numId w:val="29"/>
      </w:numPr>
      <w:spacing w:before="60" w:after="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4C5137"/>
  </w:style>
  <w:style w:type="paragraph" w:styleId="Caption">
    <w:name w:val="caption"/>
    <w:basedOn w:val="Normal"/>
    <w:next w:val="Normal"/>
    <w:uiPriority w:val="35"/>
    <w:semiHidden/>
    <w:unhideWhenUsed/>
    <w:rsid w:val="004C5137"/>
    <w:pPr>
      <w:spacing w:after="200"/>
    </w:pPr>
    <w:rPr>
      <w:b/>
      <w:bCs/>
      <w:color w:val="156082" w:themeColor="accent1"/>
      <w:sz w:val="18"/>
      <w:szCs w:val="18"/>
    </w:rPr>
  </w:style>
  <w:style w:type="table" w:styleId="ColorfulGrid">
    <w:name w:val="Colorful Grid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C51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51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5137"/>
    <w:rPr>
      <w:rFonts w:ascii="Henderson BCG Serif" w:eastAsia="Times New Roman" w:hAnsi="Henderson BCG Serif" w:cs="Times New Roman"/>
      <w:kern w:val="0"/>
      <w:sz w:val="20"/>
      <w:szCs w:val="20"/>
      <w:lang w:val="de-DE" w:eastAsia="de-D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1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137"/>
    <w:rPr>
      <w:rFonts w:ascii="Henderson BCG Serif" w:eastAsia="Times New Roman" w:hAnsi="Henderson BCG Serif" w:cs="Times New Roman"/>
      <w:b/>
      <w:bCs/>
      <w:kern w:val="0"/>
      <w:sz w:val="20"/>
      <w:szCs w:val="20"/>
      <w:lang w:val="de-DE" w:eastAsia="de-DE"/>
      <w14:ligatures w14:val="none"/>
    </w:rPr>
  </w:style>
  <w:style w:type="table" w:styleId="DarkList">
    <w:name w:val="Dark List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C5137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4C513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5137"/>
    <w:rPr>
      <w:rFonts w:ascii="Tahoma" w:eastAsia="Times New Roman" w:hAnsi="Tahoma" w:cs="Tahoma"/>
      <w:kern w:val="0"/>
      <w:sz w:val="16"/>
      <w:szCs w:val="16"/>
      <w:lang w:val="de-DE" w:eastAsia="de-DE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4C513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C513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5137"/>
    <w:rPr>
      <w:rFonts w:ascii="Henderson BCG Serif" w:eastAsia="Times New Roman" w:hAnsi="Henderson BCG Serif" w:cs="Times New Roman"/>
      <w:kern w:val="0"/>
      <w:sz w:val="20"/>
      <w:szCs w:val="20"/>
      <w:lang w:val="de-DE" w:eastAsia="de-DE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513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513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5137"/>
    <w:rPr>
      <w:rFonts w:ascii="Henderson BCG Serif" w:eastAsia="Times New Roman" w:hAnsi="Henderson BCG Serif" w:cs="Times New Roman"/>
      <w:kern w:val="0"/>
      <w:sz w:val="20"/>
      <w:szCs w:val="20"/>
      <w:lang w:val="de-DE" w:eastAsia="de-DE"/>
      <w14:ligatures w14:val="non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C513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C513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C513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C513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C513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C513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C513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C513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C513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C513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000000" w:themeColor="text1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0F4761" w:themeColor="accent1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BF4E14" w:themeColor="accent2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124F1A" w:themeColor="accent3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0B769F" w:themeColor="accent4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77206D" w:themeColor="accent5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C5137"/>
    <w:pPr>
      <w:spacing w:after="0" w:line="240" w:lineRule="auto"/>
    </w:pPr>
    <w:rPr>
      <w:rFonts w:ascii="Times New Roman" w:hAnsi="Times New Roman" w:cs="Times New Roman"/>
      <w:color w:val="3A7C22" w:themeColor="accent6" w:themeShade="BF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MacroText">
    <w:name w:val="macro"/>
    <w:link w:val="MacroTextChar"/>
    <w:uiPriority w:val="99"/>
    <w:semiHidden/>
    <w:unhideWhenUsed/>
    <w:rsid w:val="004C513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kern w:val="0"/>
      <w:sz w:val="20"/>
      <w:szCs w:val="20"/>
      <w:lang w:val="de-DE" w:eastAsia="de-DE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C5137"/>
    <w:rPr>
      <w:rFonts w:ascii="Consolas" w:eastAsia="Times New Roman" w:hAnsi="Consolas" w:cs="Times New Roman"/>
      <w:kern w:val="0"/>
      <w:sz w:val="20"/>
      <w:szCs w:val="20"/>
      <w:lang w:val="de-DE" w:eastAsia="de-DE"/>
      <w14:ligatures w14:val="none"/>
    </w:rPr>
  </w:style>
  <w:style w:type="table" w:styleId="MediumGrid1">
    <w:name w:val="Medium Grid 1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C5137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C51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C513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de-DE" w:eastAsia="de-DE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C5137"/>
    <w:rPr>
      <w:color w:val="80808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C513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C5137"/>
  </w:style>
  <w:style w:type="paragraph" w:styleId="TOAHeading">
    <w:name w:val="toa heading"/>
    <w:basedOn w:val="Normal"/>
    <w:next w:val="Normal"/>
    <w:uiPriority w:val="99"/>
    <w:semiHidden/>
    <w:unhideWhenUsed/>
    <w:rsid w:val="004C5137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C513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C51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C513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C513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C513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C513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C513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C513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C513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4C5137"/>
    <w:pPr>
      <w:keepLines/>
      <w:numPr>
        <w:numId w:val="0"/>
      </w:numPr>
      <w:spacing w:before="48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1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137"/>
    <w:rPr>
      <w:rFonts w:ascii="Segoe UI" w:eastAsia="Times New Roman" w:hAnsi="Segoe UI" w:cs="Segoe UI"/>
      <w:kern w:val="0"/>
      <w:sz w:val="18"/>
      <w:szCs w:val="18"/>
      <w:lang w:val="de-DE" w:eastAsia="de-DE"/>
      <w14:ligatures w14:val="none"/>
    </w:rPr>
  </w:style>
  <w:style w:type="character" w:styleId="BookTitle">
    <w:name w:val="Book Title"/>
    <w:basedOn w:val="DefaultParagraphFont"/>
    <w:uiPriority w:val="33"/>
    <w:rsid w:val="004C5137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rsid w:val="004C5137"/>
    <w:rPr>
      <w:i/>
      <w:iCs/>
    </w:rPr>
  </w:style>
  <w:style w:type="character" w:styleId="Hashtag">
    <w:name w:val="Hashtag"/>
    <w:basedOn w:val="DefaultParagraphFont"/>
    <w:uiPriority w:val="99"/>
    <w:semiHidden/>
    <w:unhideWhenUsed/>
    <w:rsid w:val="004C5137"/>
    <w:rPr>
      <w:color w:val="2B579A"/>
      <w:shd w:val="clear" w:color="auto" w:fill="E1DFDD"/>
    </w:rPr>
  </w:style>
  <w:style w:type="character" w:styleId="Mention">
    <w:name w:val="Mention"/>
    <w:basedOn w:val="DefaultParagraphFont"/>
    <w:uiPriority w:val="99"/>
    <w:semiHidden/>
    <w:unhideWhenUsed/>
    <w:rsid w:val="004C5137"/>
    <w:rPr>
      <w:color w:val="2B579A"/>
      <w:shd w:val="clear" w:color="auto" w:fill="E1DFDD"/>
    </w:rPr>
  </w:style>
  <w:style w:type="paragraph" w:styleId="NoSpacing">
    <w:name w:val="No Spacing"/>
    <w:uiPriority w:val="1"/>
    <w:rsid w:val="004C5137"/>
    <w:pPr>
      <w:spacing w:after="0" w:line="240" w:lineRule="auto"/>
    </w:pPr>
    <w:rPr>
      <w:rFonts w:ascii="Henderson BCG Serif" w:eastAsia="Times New Roman" w:hAnsi="Henderson BCG Serif" w:cs="Times New Roman"/>
      <w:kern w:val="0"/>
      <w:szCs w:val="24"/>
      <w:lang w:val="de-DE" w:eastAsia="de-DE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rsid w:val="004C5137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4C513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rsid w:val="004C5137"/>
    <w:rPr>
      <w:b/>
      <w:bCs/>
    </w:rPr>
  </w:style>
  <w:style w:type="character" w:styleId="SubtleEmphasis">
    <w:name w:val="Subtle Emphasis"/>
    <w:basedOn w:val="DefaultParagraphFont"/>
    <w:uiPriority w:val="19"/>
    <w:rsid w:val="004C513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4C5137"/>
    <w:rPr>
      <w:smallCaps/>
      <w:color w:val="5A5A5A" w:themeColor="text1" w:themeTint="A5"/>
    </w:rPr>
  </w:style>
  <w:style w:type="character" w:styleId="UnresolvedMention">
    <w:name w:val="Unresolved Mention"/>
    <w:basedOn w:val="DefaultParagraphFont"/>
    <w:uiPriority w:val="99"/>
    <w:semiHidden/>
    <w:unhideWhenUsed/>
    <w:rsid w:val="004C513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C513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normaltextrun">
    <w:name w:val="normaltextrun"/>
    <w:basedOn w:val="DefaultParagraphFont"/>
    <w:rsid w:val="004C5137"/>
  </w:style>
  <w:style w:type="character" w:customStyle="1" w:styleId="eop">
    <w:name w:val="eop"/>
    <w:basedOn w:val="DefaultParagraphFont"/>
    <w:rsid w:val="004C5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29484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057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36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4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8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66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6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3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0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6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0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85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97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8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33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7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8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6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4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4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66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1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1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9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6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8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4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8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43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7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8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5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55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88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3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41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2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65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507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8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57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4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7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50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70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90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6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4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2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8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6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0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1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8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92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6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8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77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8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7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7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12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4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44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1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0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3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2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3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5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8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1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9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5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5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5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9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3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3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7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7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5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02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08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08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7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4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96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5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3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9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32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6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7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0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3893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175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3796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8653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3713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588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5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3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50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5679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hta%20Samta\AppData\Local\Efficient%20Elements%20Stream\BCG%20Word%20Add-in\Resources\BCGMac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2A6BFB8FAB744BA24EB6BAE4EE5DB" ma:contentTypeVersion="15" ma:contentTypeDescription="Create a new document." ma:contentTypeScope="" ma:versionID="2213d4acc1cba11d2883a262231b0e3e">
  <xsd:schema xmlns:xsd="http://www.w3.org/2001/XMLSchema" xmlns:xs="http://www.w3.org/2001/XMLSchema" xmlns:p="http://schemas.microsoft.com/office/2006/metadata/properties" xmlns:ns2="286cffe0-9c3e-48d8-ae10-b55b1cadd114" xmlns:ns3="e8220b39-1176-4037-bc2f-be7d152757ad" targetNamespace="http://schemas.microsoft.com/office/2006/metadata/properties" ma:root="true" ma:fieldsID="9bd883da7db18b15535753746b7456fa" ns2:_="" ns3:_="">
    <xsd:import namespace="286cffe0-9c3e-48d8-ae10-b55b1cadd114"/>
    <xsd:import namespace="e8220b39-1176-4037-bc2f-be7d152757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cffe0-9c3e-48d8-ae10-b55b1cadd11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152932c-2d9e-4f03-ac69-6498f1f7169f}" ma:internalName="TaxCatchAll" ma:showField="CatchAllData" ma:web="286cffe0-9c3e-48d8-ae10-b55b1cadd1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20b39-1176-4037-bc2f-be7d152757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1edaf98-933d-48b7-9af8-6bdbb703d0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6cffe0-9c3e-48d8-ae10-b55b1cadd114" xsi:nil="true"/>
    <lcf76f155ced4ddcb4097134ff3c332f xmlns="e8220b39-1176-4037-bc2f-be7d152757a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E4D32-58E0-4692-8BCA-2A02A5F569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DA4373-0F88-49BA-BA78-28DBE9194F45}"/>
</file>

<file path=customXml/itemProps3.xml><?xml version="1.0" encoding="utf-8"?>
<ds:datastoreItem xmlns:ds="http://schemas.openxmlformats.org/officeDocument/2006/customXml" ds:itemID="{ECAF68E5-F7E2-4B4D-B7D9-223841A9625F}">
  <ds:schemaRefs>
    <ds:schemaRef ds:uri="http://schemas.microsoft.com/office/2006/metadata/properties"/>
    <ds:schemaRef ds:uri="http://schemas.microsoft.com/office/infopath/2007/PartnerControls"/>
    <ds:schemaRef ds:uri="ab868400-184c-43d5-ae4a-6b1bf6f2d1a6"/>
    <ds:schemaRef ds:uri="286cffe0-9c3e-48d8-ae10-b55b1cadd114"/>
    <ds:schemaRef ds:uri="e8220b39-1176-4037-bc2f-be7d152757ad"/>
  </ds:schemaRefs>
</ds:datastoreItem>
</file>

<file path=customXml/itemProps4.xml><?xml version="1.0" encoding="utf-8"?>
<ds:datastoreItem xmlns:ds="http://schemas.openxmlformats.org/officeDocument/2006/customXml" ds:itemID="{155629CD-30FA-49D8-9736-5D8069752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BCGMacro</Template>
  <TotalTime>7184</TotalTime>
  <Pages>5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Mehta, Samta</dc:creator>
  <cp:keywords/>
  <dc:description/>
  <cp:lastModifiedBy>Shen, Weixian</cp:lastModifiedBy>
  <cp:revision>41</cp:revision>
  <dcterms:created xsi:type="dcterms:W3CDTF">2024-09-06T14:36:00Z</dcterms:created>
  <dcterms:modified xsi:type="dcterms:W3CDTF">2024-10-17T10:23:00Z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2024-08-16T17:16:54Z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2b84b53e-d69a-4fac-9cbb-cb8d306ad417</vt:lpwstr>
  </property>
  <property fmtid="{D5CDD505-2E9C-101B-9397-08002B2CF9AE}" pid="8" name="MSIP_Label_b0d5c4f4-7a29-4385-b7a5-afbe2154ae6f_ContentBits">
    <vt:lpwstr>0</vt:lpwstr>
  </property>
  <property fmtid="{D5CDD505-2E9C-101B-9397-08002B2CF9AE}" pid="9" name="ContentTypeId">
    <vt:lpwstr>0x0101003A32A6BFB8FAB744BA24EB6BAE4EE5DB</vt:lpwstr>
  </property>
  <property fmtid="{D5CDD505-2E9C-101B-9397-08002B2CF9AE}" pid="10" name="MediaServiceImageTags">
    <vt:lpwstr/>
  </property>
</Properties>
</file>